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968" w:type="dxa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024"/>
        <w:gridCol w:w="1118"/>
        <w:gridCol w:w="592"/>
        <w:gridCol w:w="2059"/>
        <w:gridCol w:w="1260"/>
        <w:gridCol w:w="659"/>
        <w:gridCol w:w="432"/>
        <w:gridCol w:w="1251"/>
        <w:gridCol w:w="1573"/>
      </w:tblGrid>
      <w:tr w:rsidR="00FC1A68" w:rsidRPr="00520975" w:rsidTr="00527C0F">
        <w:trPr>
          <w:jc w:val="center"/>
        </w:trPr>
        <w:tc>
          <w:tcPr>
            <w:tcW w:w="9968" w:type="dxa"/>
            <w:gridSpan w:val="9"/>
            <w:tcBorders>
              <w:top w:val="double" w:sz="6" w:space="0" w:color="auto"/>
              <w:bottom w:val="double" w:sz="6" w:space="0" w:color="auto"/>
            </w:tcBorders>
            <w:shd w:val="clear" w:color="auto" w:fill="E0E0E0"/>
          </w:tcPr>
          <w:p w:rsidR="00FC1A68" w:rsidRPr="00E73A96" w:rsidRDefault="00C1595E" w:rsidP="00D75C0D">
            <w:pPr>
              <w:pStyle w:val="Heading1"/>
              <w:rPr>
                <w:rFonts w:ascii="Arial" w:hAnsi="Arial" w:cs="Arial"/>
                <w:sz w:val="32"/>
              </w:rPr>
            </w:pPr>
            <w:r w:rsidRPr="00E73A96">
              <w:rPr>
                <w:rFonts w:ascii="Arial" w:hAnsi="Arial" w:cs="Arial"/>
                <w:sz w:val="32"/>
              </w:rPr>
              <w:t>Marine Operations Department</w:t>
            </w:r>
          </w:p>
          <w:p w:rsidR="00C1595E" w:rsidRPr="00520975" w:rsidRDefault="00C1595E" w:rsidP="00C1595E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E73A96">
              <w:rPr>
                <w:rFonts w:ascii="Arial" w:hAnsi="Arial" w:cs="Arial"/>
                <w:b/>
                <w:sz w:val="28"/>
                <w:szCs w:val="28"/>
              </w:rPr>
              <w:t>Daily Report</w:t>
            </w:r>
          </w:p>
        </w:tc>
      </w:tr>
      <w:tr w:rsidR="00E976CF" w:rsidRPr="00520975" w:rsidTr="00527C0F">
        <w:tblPrEx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42" w:type="dxa"/>
            <w:gridSpan w:val="2"/>
            <w:tcBorders>
              <w:top w:val="double" w:sz="6" w:space="0" w:color="auto"/>
              <w:bottom w:val="single" w:sz="4" w:space="0" w:color="auto"/>
              <w:right w:val="nil"/>
            </w:tcBorders>
            <w:vAlign w:val="center"/>
          </w:tcPr>
          <w:p w:rsidR="00E976CF" w:rsidRPr="00E73A96" w:rsidRDefault="00D04F7D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E73A96">
              <w:rPr>
                <w:rFonts w:ascii="Arial" w:hAnsi="Arial" w:cs="Arial"/>
                <w:b/>
              </w:rPr>
              <w:t>Project</w:t>
            </w:r>
            <w:r w:rsidR="00E976CF" w:rsidRPr="00E73A96">
              <w:rPr>
                <w:rFonts w:ascii="Arial" w:hAnsi="Arial" w:cs="Arial"/>
                <w:b/>
              </w:rPr>
              <w:t xml:space="preserve">: </w:t>
            </w:r>
            <w:r w:rsidR="003F12BC" w:rsidRPr="00E73A96">
              <w:rPr>
                <w:rFonts w:ascii="Arial" w:hAnsi="Arial" w:cs="Arial"/>
                <w:b/>
              </w:rPr>
              <w:t xml:space="preserve"> </w:t>
            </w:r>
          </w:p>
        </w:tc>
        <w:tc>
          <w:tcPr>
            <w:tcW w:w="2651" w:type="dxa"/>
            <w:gridSpan w:val="2"/>
            <w:tcBorders>
              <w:top w:val="double" w:sz="6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976CF" w:rsidRPr="00520975" w:rsidRDefault="00E976CF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  <w:tc>
          <w:tcPr>
            <w:tcW w:w="1919" w:type="dxa"/>
            <w:gridSpan w:val="2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976CF" w:rsidRPr="00E73A96" w:rsidRDefault="008317A9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E73A96">
              <w:rPr>
                <w:rFonts w:ascii="Arial" w:hAnsi="Arial" w:cs="Arial"/>
                <w:b/>
              </w:rPr>
              <w:t>Tech Rep</w:t>
            </w:r>
            <w:r w:rsidR="00213548" w:rsidRPr="00E73A96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3256" w:type="dxa"/>
            <w:gridSpan w:val="3"/>
            <w:tcBorders>
              <w:top w:val="double" w:sz="6" w:space="0" w:color="auto"/>
              <w:left w:val="nil"/>
              <w:bottom w:val="single" w:sz="4" w:space="0" w:color="auto"/>
            </w:tcBorders>
            <w:vAlign w:val="center"/>
          </w:tcPr>
          <w:p w:rsidR="00E976CF" w:rsidRPr="00520975" w:rsidRDefault="00E976CF" w:rsidP="0011100F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</w:tr>
      <w:tr w:rsidR="00E976CF" w:rsidRPr="00520975" w:rsidTr="00527C0F">
        <w:tblPrEx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42" w:type="dxa"/>
            <w:gridSpan w:val="2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976CF" w:rsidRPr="00E73A96" w:rsidRDefault="002D3BE4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</w:t>
            </w:r>
            <w:r w:rsidR="00D04F7D" w:rsidRPr="00E73A96">
              <w:rPr>
                <w:rFonts w:ascii="Arial" w:hAnsi="Arial" w:cs="Arial"/>
                <w:b/>
              </w:rPr>
              <w:t>UV:</w:t>
            </w:r>
          </w:p>
        </w:tc>
        <w:tc>
          <w:tcPr>
            <w:tcW w:w="26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976CF" w:rsidRPr="00520975" w:rsidRDefault="00E976CF" w:rsidP="007F0F8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976CF" w:rsidRPr="00E73A96" w:rsidRDefault="00E976CF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E73A96">
              <w:rPr>
                <w:rFonts w:ascii="Arial" w:hAnsi="Arial" w:cs="Arial"/>
                <w:b/>
              </w:rPr>
              <w:t>Vessel:</w:t>
            </w:r>
          </w:p>
        </w:tc>
        <w:tc>
          <w:tcPr>
            <w:tcW w:w="3256" w:type="dxa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E976CF" w:rsidRPr="00520975" w:rsidRDefault="00E976CF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</w:tr>
      <w:tr w:rsidR="00E976CF" w:rsidRPr="00520975" w:rsidTr="00527C0F">
        <w:tblPrEx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2142" w:type="dxa"/>
            <w:gridSpan w:val="2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976CF" w:rsidRPr="00E73A96" w:rsidRDefault="00E976CF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E73A96">
              <w:rPr>
                <w:rFonts w:ascii="Arial" w:hAnsi="Arial" w:cs="Arial"/>
                <w:b/>
              </w:rPr>
              <w:t>Op Area:</w:t>
            </w:r>
          </w:p>
        </w:tc>
        <w:tc>
          <w:tcPr>
            <w:tcW w:w="26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976CF" w:rsidRPr="00520975" w:rsidRDefault="00E976CF" w:rsidP="00DD3F73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E976CF" w:rsidRPr="00E73A96" w:rsidRDefault="00131D77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E73A96">
              <w:rPr>
                <w:rFonts w:ascii="Arial" w:hAnsi="Arial" w:cs="Arial"/>
                <w:b/>
              </w:rPr>
              <w:t xml:space="preserve">GMT </w:t>
            </w:r>
            <w:r w:rsidR="00D04F7D" w:rsidRPr="00E73A96">
              <w:rPr>
                <w:rFonts w:ascii="Arial" w:hAnsi="Arial" w:cs="Arial"/>
                <w:b/>
              </w:rPr>
              <w:t>Time Δ:</w:t>
            </w:r>
          </w:p>
        </w:tc>
        <w:tc>
          <w:tcPr>
            <w:tcW w:w="3256" w:type="dxa"/>
            <w:gridSpan w:val="3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E976CF" w:rsidRPr="00520975" w:rsidRDefault="00E976CF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</w:tr>
      <w:tr w:rsidR="00896252" w:rsidRPr="00520975" w:rsidTr="00527C0F">
        <w:tblPrEx>
          <w:tblCellMar>
            <w:left w:w="108" w:type="dxa"/>
            <w:right w:w="108" w:type="dxa"/>
          </w:tblCellMar>
        </w:tblPrEx>
        <w:trPr>
          <w:cantSplit/>
          <w:jc w:val="center"/>
        </w:trPr>
        <w:tc>
          <w:tcPr>
            <w:tcW w:w="2142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896252" w:rsidRPr="00E73A96" w:rsidRDefault="00896252" w:rsidP="00F30CE7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</w:p>
        </w:tc>
        <w:tc>
          <w:tcPr>
            <w:tcW w:w="2651" w:type="dxa"/>
            <w:gridSpan w:val="2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96252" w:rsidRPr="00520975" w:rsidRDefault="00896252" w:rsidP="00F30CE7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896252" w:rsidRPr="00E73A96" w:rsidRDefault="00896252" w:rsidP="00F30CE7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E73A96">
              <w:rPr>
                <w:rFonts w:ascii="Arial" w:hAnsi="Arial" w:cs="Arial"/>
                <w:b/>
              </w:rPr>
              <w:t>Operator:</w:t>
            </w:r>
          </w:p>
        </w:tc>
        <w:tc>
          <w:tcPr>
            <w:tcW w:w="3256" w:type="dxa"/>
            <w:gridSpan w:val="3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896252" w:rsidRPr="00520975" w:rsidRDefault="00896252" w:rsidP="00F30CE7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</w:tr>
      <w:tr w:rsidR="0011100F" w:rsidRPr="00520975" w:rsidTr="00527C0F">
        <w:tblPrEx>
          <w:tblCellMar>
            <w:left w:w="108" w:type="dxa"/>
            <w:right w:w="108" w:type="dxa"/>
          </w:tblCellMar>
        </w:tblPrEx>
        <w:trPr>
          <w:cantSplit/>
          <w:jc w:val="center"/>
        </w:trPr>
        <w:tc>
          <w:tcPr>
            <w:tcW w:w="2142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:rsidR="0011100F" w:rsidRPr="00E73A96" w:rsidRDefault="0011100F" w:rsidP="00F30CE7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E73A96">
              <w:rPr>
                <w:rFonts w:ascii="Arial" w:hAnsi="Arial" w:cs="Arial"/>
                <w:b/>
              </w:rPr>
              <w:t>Weather:</w:t>
            </w:r>
          </w:p>
        </w:tc>
        <w:tc>
          <w:tcPr>
            <w:tcW w:w="2651" w:type="dxa"/>
            <w:gridSpan w:val="2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B6F9A" w:rsidRPr="00520975" w:rsidRDefault="00FB6F9A" w:rsidP="00E76190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  <w:tc>
          <w:tcPr>
            <w:tcW w:w="191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11100F" w:rsidRPr="00E73A96" w:rsidRDefault="0011100F" w:rsidP="00F30CE7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E73A96">
              <w:rPr>
                <w:rFonts w:ascii="Arial" w:hAnsi="Arial" w:cs="Arial"/>
                <w:b/>
              </w:rPr>
              <w:t>Captain:</w:t>
            </w:r>
          </w:p>
        </w:tc>
        <w:tc>
          <w:tcPr>
            <w:tcW w:w="3256" w:type="dxa"/>
            <w:gridSpan w:val="3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11100F" w:rsidRPr="00520975" w:rsidRDefault="0011100F" w:rsidP="00F30CE7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</w:rPr>
            </w:pPr>
          </w:p>
        </w:tc>
      </w:tr>
      <w:tr w:rsidR="00896252" w:rsidRPr="00520975" w:rsidTr="00527C0F">
        <w:tblPrEx>
          <w:tblCellMar>
            <w:left w:w="108" w:type="dxa"/>
            <w:right w:w="108" w:type="dxa"/>
          </w:tblCellMar>
        </w:tblPrEx>
        <w:trPr>
          <w:cantSplit/>
          <w:trHeight w:val="314"/>
          <w:jc w:val="center"/>
        </w:trPr>
        <w:tc>
          <w:tcPr>
            <w:tcW w:w="2142" w:type="dxa"/>
            <w:gridSpan w:val="2"/>
            <w:tcBorders>
              <w:top w:val="single" w:sz="4" w:space="0" w:color="auto"/>
              <w:bottom w:val="nil"/>
            </w:tcBorders>
          </w:tcPr>
          <w:p w:rsidR="00896252" w:rsidRPr="00E73A96" w:rsidRDefault="00896252" w:rsidP="00896252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E73A96">
              <w:rPr>
                <w:rFonts w:ascii="Arial" w:hAnsi="Arial" w:cs="Arial"/>
                <w:b/>
              </w:rPr>
              <w:t>Objectives:</w:t>
            </w:r>
          </w:p>
        </w:tc>
        <w:tc>
          <w:tcPr>
            <w:tcW w:w="7826" w:type="dxa"/>
            <w:gridSpan w:val="7"/>
            <w:tcBorders>
              <w:top w:val="single" w:sz="4" w:space="0" w:color="auto"/>
              <w:bottom w:val="nil"/>
            </w:tcBorders>
          </w:tcPr>
          <w:p w:rsidR="00206814" w:rsidRPr="00520975" w:rsidRDefault="00206814" w:rsidP="00E73A96">
            <w:pPr>
              <w:ind w:left="720"/>
              <w:rPr>
                <w:rFonts w:ascii="Arial" w:hAnsi="Arial" w:cs="Arial"/>
              </w:rPr>
            </w:pPr>
          </w:p>
        </w:tc>
      </w:tr>
      <w:tr w:rsidR="00213548" w:rsidRPr="00520975" w:rsidTr="00527C0F">
        <w:tblPrEx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9968" w:type="dxa"/>
            <w:gridSpan w:val="9"/>
            <w:tcBorders>
              <w:top w:val="double" w:sz="6" w:space="0" w:color="auto"/>
              <w:bottom w:val="double" w:sz="6" w:space="0" w:color="auto"/>
            </w:tcBorders>
            <w:shd w:val="clear" w:color="auto" w:fill="E0E0E0"/>
          </w:tcPr>
          <w:p w:rsidR="00213548" w:rsidRPr="00E73A96" w:rsidRDefault="00213548" w:rsidP="004542B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E73A96">
              <w:rPr>
                <w:rFonts w:ascii="Arial" w:hAnsi="Arial" w:cs="Arial"/>
                <w:b/>
                <w:sz w:val="28"/>
                <w:szCs w:val="28"/>
              </w:rPr>
              <w:t>Summary Information</w:t>
            </w:r>
          </w:p>
        </w:tc>
      </w:tr>
      <w:tr w:rsidR="00AF472E" w:rsidRPr="00520975" w:rsidTr="008C3067">
        <w:tblPrEx>
          <w:tblCellMar>
            <w:left w:w="108" w:type="dxa"/>
            <w:right w:w="108" w:type="dxa"/>
          </w:tblCellMar>
        </w:tblPrEx>
        <w:trPr>
          <w:cantSplit/>
          <w:trHeight w:val="232"/>
          <w:jc w:val="center"/>
        </w:trPr>
        <w:tc>
          <w:tcPr>
            <w:tcW w:w="2734" w:type="dxa"/>
            <w:gridSpan w:val="3"/>
            <w:tcBorders>
              <w:bottom w:val="single" w:sz="4" w:space="0" w:color="auto"/>
              <w:right w:val="nil"/>
            </w:tcBorders>
            <w:vAlign w:val="center"/>
          </w:tcPr>
          <w:p w:rsidR="00642B09" w:rsidRPr="008C3067" w:rsidRDefault="00642B09" w:rsidP="004542B2">
            <w:pPr>
              <w:rPr>
                <w:rFonts w:ascii="Arial" w:hAnsi="Arial" w:cs="Arial"/>
                <w:b/>
                <w:bCs/>
              </w:rPr>
            </w:pPr>
            <w:r w:rsidRPr="008C3067">
              <w:rPr>
                <w:rFonts w:ascii="Arial" w:hAnsi="Arial" w:cs="Arial"/>
                <w:b/>
                <w:bCs/>
              </w:rPr>
              <w:t>Dives Completed: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642B09" w:rsidRPr="00520975" w:rsidRDefault="00642B09" w:rsidP="004542B2">
            <w:pPr>
              <w:rPr>
                <w:rFonts w:ascii="Arial" w:hAnsi="Arial" w:cs="Arial"/>
              </w:rPr>
            </w:pPr>
          </w:p>
        </w:tc>
        <w:tc>
          <w:tcPr>
            <w:tcW w:w="517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F472E" w:rsidRPr="00520975" w:rsidRDefault="00AF472E" w:rsidP="004542B2">
            <w:pPr>
              <w:rPr>
                <w:rFonts w:ascii="Arial" w:hAnsi="Arial" w:cs="Arial"/>
              </w:rPr>
            </w:pPr>
          </w:p>
        </w:tc>
      </w:tr>
      <w:tr w:rsidR="00813F24" w:rsidRPr="00520975" w:rsidTr="008C3067">
        <w:tblPrEx>
          <w:tblCellMar>
            <w:left w:w="108" w:type="dxa"/>
            <w:right w:w="108" w:type="dxa"/>
          </w:tblCellMar>
        </w:tblPrEx>
        <w:trPr>
          <w:cantSplit/>
          <w:trHeight w:val="232"/>
          <w:jc w:val="center"/>
        </w:trPr>
        <w:tc>
          <w:tcPr>
            <w:tcW w:w="2734" w:type="dxa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642B09" w:rsidRPr="008C3067" w:rsidRDefault="00642B09" w:rsidP="004542B2">
            <w:pPr>
              <w:rPr>
                <w:rFonts w:ascii="Arial" w:hAnsi="Arial" w:cs="Arial"/>
                <w:b/>
                <w:bCs/>
              </w:rPr>
            </w:pPr>
            <w:r w:rsidRPr="008C3067">
              <w:rPr>
                <w:rFonts w:ascii="Arial" w:hAnsi="Arial" w:cs="Arial"/>
                <w:b/>
                <w:bCs/>
              </w:rPr>
              <w:t>Total Run Time: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642B09" w:rsidRPr="00520975" w:rsidRDefault="00642B09" w:rsidP="00FE1D1D">
            <w:pPr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13F24" w:rsidRPr="008C3067" w:rsidRDefault="00813F24" w:rsidP="007E2EEE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8C3067">
              <w:rPr>
                <w:rFonts w:ascii="Arial" w:hAnsi="Arial" w:cs="Arial"/>
                <w:b/>
              </w:rPr>
              <w:t>ETD:</w:t>
            </w:r>
          </w:p>
        </w:tc>
        <w:tc>
          <w:tcPr>
            <w:tcW w:w="1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13F24" w:rsidRPr="00520975" w:rsidRDefault="00813F24" w:rsidP="006E5041">
            <w:pPr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13F24" w:rsidRPr="008C3067" w:rsidRDefault="00813F24" w:rsidP="007E2EEE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</w:rPr>
            </w:pPr>
            <w:r w:rsidRPr="008C3067">
              <w:rPr>
                <w:rFonts w:ascii="Arial" w:hAnsi="Arial" w:cs="Arial"/>
                <w:b/>
              </w:rPr>
              <w:t>ETA: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13F24" w:rsidRPr="00520975" w:rsidRDefault="00813F24" w:rsidP="004542B2">
            <w:pPr>
              <w:rPr>
                <w:rFonts w:ascii="Arial" w:hAnsi="Arial" w:cs="Arial"/>
              </w:rPr>
            </w:pPr>
          </w:p>
        </w:tc>
      </w:tr>
      <w:tr w:rsidR="00813F24" w:rsidRPr="00520975" w:rsidTr="008C3067">
        <w:tblPrEx>
          <w:tblCellMar>
            <w:left w:w="108" w:type="dxa"/>
            <w:right w:w="108" w:type="dxa"/>
          </w:tblCellMar>
        </w:tblPrEx>
        <w:trPr>
          <w:cantSplit/>
          <w:trHeight w:val="232"/>
          <w:jc w:val="center"/>
        </w:trPr>
        <w:tc>
          <w:tcPr>
            <w:tcW w:w="2734" w:type="dxa"/>
            <w:gridSpan w:val="3"/>
            <w:tcBorders>
              <w:top w:val="single" w:sz="4" w:space="0" w:color="auto"/>
              <w:bottom w:val="double" w:sz="6" w:space="0" w:color="auto"/>
              <w:right w:val="nil"/>
            </w:tcBorders>
            <w:vAlign w:val="center"/>
          </w:tcPr>
          <w:p w:rsidR="00813F24" w:rsidRPr="008C3067" w:rsidRDefault="00813F24" w:rsidP="004542B2">
            <w:pPr>
              <w:rPr>
                <w:rFonts w:ascii="Arial" w:hAnsi="Arial" w:cs="Arial"/>
                <w:b/>
                <w:bCs/>
              </w:rPr>
            </w:pPr>
            <w:r w:rsidRPr="008C3067">
              <w:rPr>
                <w:rFonts w:ascii="Arial" w:hAnsi="Arial" w:cs="Arial"/>
                <w:b/>
                <w:bCs/>
              </w:rPr>
              <w:t>Total Time Underway: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double" w:sz="6" w:space="0" w:color="auto"/>
            </w:tcBorders>
            <w:vAlign w:val="center"/>
          </w:tcPr>
          <w:p w:rsidR="00813F24" w:rsidRPr="00520975" w:rsidRDefault="00813F24" w:rsidP="001C420D">
            <w:pPr>
              <w:rPr>
                <w:rFonts w:ascii="Arial" w:hAnsi="Arial" w:cs="Arial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</w:tcBorders>
            <w:shd w:val="clear" w:color="auto" w:fill="auto"/>
            <w:vAlign w:val="center"/>
          </w:tcPr>
          <w:p w:rsidR="00813F24" w:rsidRPr="008C3067" w:rsidRDefault="00813F24" w:rsidP="00813F24">
            <w:pPr>
              <w:pStyle w:val="Header"/>
              <w:rPr>
                <w:rFonts w:ascii="Arial" w:hAnsi="Arial" w:cs="Arial"/>
                <w:b/>
                <w:bCs/>
              </w:rPr>
            </w:pPr>
            <w:r w:rsidRPr="008C3067">
              <w:rPr>
                <w:rFonts w:ascii="Arial" w:hAnsi="Arial" w:cs="Arial"/>
                <w:b/>
                <w:bCs/>
              </w:rPr>
              <w:t>Actual:</w:t>
            </w:r>
          </w:p>
        </w:tc>
        <w:tc>
          <w:tcPr>
            <w:tcW w:w="1091" w:type="dxa"/>
            <w:gridSpan w:val="2"/>
            <w:tcBorders>
              <w:top w:val="single" w:sz="4" w:space="0" w:color="auto"/>
              <w:left w:val="single" w:sz="4" w:space="0" w:color="auto"/>
              <w:bottom w:val="double" w:sz="6" w:space="0" w:color="auto"/>
            </w:tcBorders>
            <w:shd w:val="clear" w:color="auto" w:fill="auto"/>
            <w:vAlign w:val="center"/>
          </w:tcPr>
          <w:p w:rsidR="00813F24" w:rsidRPr="00520975" w:rsidRDefault="00813F24" w:rsidP="004542B2">
            <w:pPr>
              <w:rPr>
                <w:rFonts w:ascii="Arial" w:hAnsi="Arial" w:cs="Arial"/>
              </w:rPr>
            </w:pP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</w:tcBorders>
            <w:shd w:val="clear" w:color="auto" w:fill="auto"/>
            <w:vAlign w:val="center"/>
          </w:tcPr>
          <w:p w:rsidR="00813F24" w:rsidRPr="008C3067" w:rsidRDefault="00813F24" w:rsidP="00813F24">
            <w:pPr>
              <w:pStyle w:val="Header"/>
              <w:rPr>
                <w:rFonts w:ascii="Arial" w:hAnsi="Arial" w:cs="Arial"/>
                <w:b/>
                <w:bCs/>
              </w:rPr>
            </w:pPr>
            <w:r w:rsidRPr="008C3067">
              <w:rPr>
                <w:rFonts w:ascii="Arial" w:hAnsi="Arial" w:cs="Arial"/>
                <w:b/>
                <w:bCs/>
              </w:rPr>
              <w:t>Actual:</w:t>
            </w:r>
          </w:p>
        </w:tc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</w:tcBorders>
            <w:shd w:val="clear" w:color="auto" w:fill="auto"/>
            <w:vAlign w:val="center"/>
          </w:tcPr>
          <w:p w:rsidR="009F0D45" w:rsidRPr="00520975" w:rsidRDefault="009F0D45" w:rsidP="00A85591">
            <w:pPr>
              <w:ind w:right="-210"/>
              <w:rPr>
                <w:rFonts w:ascii="Arial" w:hAnsi="Arial" w:cs="Arial"/>
              </w:rPr>
            </w:pPr>
          </w:p>
        </w:tc>
      </w:tr>
      <w:tr w:rsidR="007B2DC5" w:rsidRPr="00520975" w:rsidTr="008C3067">
        <w:tblPrEx>
          <w:tblCellMar>
            <w:left w:w="108" w:type="dxa"/>
            <w:right w:w="108" w:type="dxa"/>
          </w:tblCellMar>
        </w:tblPrEx>
        <w:trPr>
          <w:cantSplit/>
          <w:trHeight w:val="368"/>
          <w:jc w:val="center"/>
        </w:trPr>
        <w:tc>
          <w:tcPr>
            <w:tcW w:w="9968" w:type="dxa"/>
            <w:gridSpan w:val="9"/>
            <w:tcBorders>
              <w:top w:val="double" w:sz="6" w:space="0" w:color="auto"/>
              <w:bottom w:val="nil"/>
            </w:tcBorders>
            <w:shd w:val="clear" w:color="auto" w:fill="E0E0E0"/>
          </w:tcPr>
          <w:p w:rsidR="007B2DC5" w:rsidRPr="008C3067" w:rsidRDefault="007B2DC5" w:rsidP="008C3067">
            <w:pPr>
              <w:pStyle w:val="Heading3"/>
              <w:rPr>
                <w:rFonts w:ascii="Arial" w:hAnsi="Arial" w:cs="Arial"/>
                <w:sz w:val="28"/>
                <w:szCs w:val="28"/>
              </w:rPr>
            </w:pPr>
            <w:r w:rsidRPr="00E73A96">
              <w:rPr>
                <w:rFonts w:ascii="Arial" w:hAnsi="Arial" w:cs="Arial"/>
                <w:sz w:val="28"/>
                <w:szCs w:val="28"/>
              </w:rPr>
              <w:t>Events</w:t>
            </w:r>
          </w:p>
        </w:tc>
      </w:tr>
      <w:tr w:rsidR="008C3067" w:rsidRPr="00520975" w:rsidTr="008C3067">
        <w:tblPrEx>
          <w:tblCellMar>
            <w:left w:w="108" w:type="dxa"/>
            <w:right w:w="108" w:type="dxa"/>
          </w:tblCellMar>
        </w:tblPrEx>
        <w:trPr>
          <w:cantSplit/>
          <w:trHeight w:val="367"/>
          <w:jc w:val="center"/>
        </w:trPr>
        <w:tc>
          <w:tcPr>
            <w:tcW w:w="1024" w:type="dxa"/>
            <w:tcBorders>
              <w:top w:val="nil"/>
              <w:bottom w:val="single" w:sz="4" w:space="0" w:color="auto"/>
            </w:tcBorders>
            <w:shd w:val="clear" w:color="auto" w:fill="E0E0E0"/>
          </w:tcPr>
          <w:p w:rsidR="008C3067" w:rsidRPr="00E73A96" w:rsidRDefault="008C3067" w:rsidP="008C3067">
            <w:pPr>
              <w:pStyle w:val="Heading3"/>
              <w:jc w:val="left"/>
              <w:rPr>
                <w:rFonts w:ascii="Arial" w:hAnsi="Arial" w:cs="Arial"/>
                <w:sz w:val="28"/>
                <w:szCs w:val="28"/>
              </w:rPr>
            </w:pPr>
            <w:r w:rsidRPr="00520975">
              <w:rPr>
                <w:rFonts w:ascii="Arial" w:hAnsi="Arial" w:cs="Arial"/>
                <w:bCs/>
              </w:rPr>
              <w:t>Time (Local)</w:t>
            </w:r>
          </w:p>
        </w:tc>
        <w:tc>
          <w:tcPr>
            <w:tcW w:w="8944" w:type="dxa"/>
            <w:gridSpan w:val="8"/>
            <w:tcBorders>
              <w:top w:val="nil"/>
              <w:bottom w:val="single" w:sz="4" w:space="0" w:color="auto"/>
            </w:tcBorders>
            <w:shd w:val="clear" w:color="auto" w:fill="E0E0E0"/>
          </w:tcPr>
          <w:p w:rsidR="008C3067" w:rsidRPr="00E73A96" w:rsidRDefault="008C3067" w:rsidP="008C3067">
            <w:pPr>
              <w:pStyle w:val="Heading3"/>
              <w:jc w:val="left"/>
              <w:rPr>
                <w:rFonts w:ascii="Arial" w:hAnsi="Arial" w:cs="Arial"/>
                <w:sz w:val="28"/>
                <w:szCs w:val="28"/>
              </w:rPr>
            </w:pPr>
            <w:r w:rsidRPr="00520975">
              <w:rPr>
                <w:rFonts w:ascii="Arial" w:hAnsi="Arial" w:cs="Arial"/>
                <w:bCs/>
              </w:rPr>
              <w:t>Comments</w:t>
            </w:r>
          </w:p>
        </w:tc>
      </w:tr>
      <w:tr w:rsidR="000828A7" w:rsidRPr="00520975" w:rsidTr="008C3067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828A7" w:rsidRPr="00520975" w:rsidRDefault="000828A7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0828A7" w:rsidRPr="00520975" w:rsidRDefault="000828A7" w:rsidP="00D464D8">
            <w:pPr>
              <w:ind w:left="34"/>
              <w:rPr>
                <w:rFonts w:ascii="Arial" w:hAnsi="Arial" w:cs="Arial"/>
              </w:rPr>
            </w:pPr>
          </w:p>
        </w:tc>
      </w:tr>
      <w:tr w:rsidR="00E8372B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8372B" w:rsidRPr="00520975" w:rsidRDefault="00E8372B" w:rsidP="00DD5AEE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E8372B" w:rsidRPr="00520975" w:rsidRDefault="00E8372B" w:rsidP="00DD5AEE">
            <w:pPr>
              <w:ind w:left="34"/>
              <w:rPr>
                <w:rFonts w:ascii="Arial" w:hAnsi="Arial" w:cs="Arial"/>
              </w:rPr>
            </w:pPr>
          </w:p>
        </w:tc>
      </w:tr>
      <w:tr w:rsidR="00E8372B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E8372B" w:rsidRPr="00520975" w:rsidRDefault="00E8372B" w:rsidP="00DD5AEE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E8372B" w:rsidRPr="00FE1D1D" w:rsidRDefault="00E8372B" w:rsidP="00DD5AEE">
            <w:pPr>
              <w:ind w:left="34"/>
              <w:rPr>
                <w:rFonts w:ascii="Arial" w:hAnsi="Arial" w:cs="Arial"/>
              </w:rPr>
            </w:pPr>
          </w:p>
        </w:tc>
      </w:tr>
      <w:tr w:rsidR="00AB4C3C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B4C3C" w:rsidRPr="00520975" w:rsidRDefault="00AB4C3C" w:rsidP="00DD5AEE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AB4C3C" w:rsidRPr="00520975" w:rsidRDefault="00AB4C3C" w:rsidP="00DD5AEE">
            <w:pPr>
              <w:ind w:left="34"/>
              <w:rPr>
                <w:rFonts w:ascii="Arial" w:hAnsi="Arial" w:cs="Arial"/>
              </w:rPr>
            </w:pPr>
          </w:p>
        </w:tc>
      </w:tr>
      <w:tr w:rsidR="00AB4C3C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AB4C3C" w:rsidRPr="00520975" w:rsidRDefault="00AB4C3C" w:rsidP="00DD5AEE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AB4C3C" w:rsidRPr="00520975" w:rsidRDefault="00AB4C3C" w:rsidP="00DD5AEE">
            <w:pPr>
              <w:ind w:left="34"/>
              <w:rPr>
                <w:rFonts w:ascii="Arial" w:hAnsi="Arial" w:cs="Arial"/>
              </w:rPr>
            </w:pPr>
          </w:p>
        </w:tc>
      </w:tr>
      <w:tr w:rsidR="00177007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177007" w:rsidRPr="00520975" w:rsidRDefault="00177007" w:rsidP="00DD5AEE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177007" w:rsidRPr="00520975" w:rsidRDefault="00177007" w:rsidP="00DD5AEE">
            <w:pPr>
              <w:ind w:left="34"/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1162D0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1162D0">
            <w:pPr>
              <w:ind w:left="34"/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DD5AEE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D919F6">
            <w:pPr>
              <w:ind w:left="34"/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DD5AEE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D919F6">
            <w:pPr>
              <w:ind w:left="34"/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E7419F">
            <w:pPr>
              <w:ind w:left="34"/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0F49EF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E97C11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020CAE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DE7965" w:rsidRDefault="0082770F" w:rsidP="00020CAE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8B0C14" w:rsidRDefault="0082770F" w:rsidP="005A2109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6673D8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740187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7B20A5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D05AE2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D05AE2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D05AE2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D05AE2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1116E4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D05AE2">
            <w:pPr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015010">
            <w:pPr>
              <w:ind w:left="34"/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015010">
            <w:pPr>
              <w:ind w:left="34"/>
              <w:rPr>
                <w:rFonts w:ascii="Arial" w:hAnsi="Arial" w:cs="Arial"/>
              </w:rPr>
            </w:pPr>
          </w:p>
        </w:tc>
      </w:tr>
      <w:tr w:rsidR="0082770F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2770F" w:rsidRPr="00520975" w:rsidRDefault="0082770F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82770F" w:rsidRPr="00C15DA6" w:rsidRDefault="0082770F" w:rsidP="000F49E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520975" w:rsidTr="00527C0F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B45B53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0F49E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8C3067" w:rsidTr="007C605B">
        <w:tblPrEx>
          <w:tblCellMar>
            <w:left w:w="108" w:type="dxa"/>
            <w:right w:w="108" w:type="dxa"/>
          </w:tblCellMar>
        </w:tblPrEx>
        <w:trPr>
          <w:cantSplit/>
          <w:trHeight w:val="368"/>
          <w:jc w:val="center"/>
        </w:trPr>
        <w:tc>
          <w:tcPr>
            <w:tcW w:w="9968" w:type="dxa"/>
            <w:gridSpan w:val="9"/>
            <w:tcBorders>
              <w:top w:val="double" w:sz="6" w:space="0" w:color="auto"/>
              <w:bottom w:val="nil"/>
            </w:tcBorders>
            <w:shd w:val="clear" w:color="auto" w:fill="E0E0E0"/>
          </w:tcPr>
          <w:p w:rsidR="005A3FCE" w:rsidRPr="008C3067" w:rsidRDefault="005A3FCE" w:rsidP="007C605B">
            <w:pPr>
              <w:pStyle w:val="Heading3"/>
              <w:rPr>
                <w:rFonts w:ascii="Arial" w:hAnsi="Arial" w:cs="Arial"/>
                <w:sz w:val="28"/>
                <w:szCs w:val="28"/>
              </w:rPr>
            </w:pPr>
            <w:r w:rsidRPr="00E73A96">
              <w:rPr>
                <w:rFonts w:ascii="Arial" w:hAnsi="Arial" w:cs="Arial"/>
                <w:sz w:val="28"/>
                <w:szCs w:val="28"/>
              </w:rPr>
              <w:lastRenderedPageBreak/>
              <w:t>Events</w:t>
            </w:r>
          </w:p>
        </w:tc>
      </w:tr>
      <w:tr w:rsidR="005A3FCE" w:rsidRPr="00E73A96" w:rsidTr="007C605B">
        <w:tblPrEx>
          <w:tblCellMar>
            <w:left w:w="108" w:type="dxa"/>
            <w:right w:w="108" w:type="dxa"/>
          </w:tblCellMar>
        </w:tblPrEx>
        <w:trPr>
          <w:cantSplit/>
          <w:trHeight w:val="367"/>
          <w:jc w:val="center"/>
        </w:trPr>
        <w:tc>
          <w:tcPr>
            <w:tcW w:w="1024" w:type="dxa"/>
            <w:tcBorders>
              <w:top w:val="nil"/>
              <w:bottom w:val="single" w:sz="4" w:space="0" w:color="auto"/>
            </w:tcBorders>
            <w:shd w:val="clear" w:color="auto" w:fill="E0E0E0"/>
          </w:tcPr>
          <w:p w:rsidR="005A3FCE" w:rsidRPr="00E73A96" w:rsidRDefault="005A3FCE" w:rsidP="007C605B">
            <w:pPr>
              <w:pStyle w:val="Heading3"/>
              <w:jc w:val="left"/>
              <w:rPr>
                <w:rFonts w:ascii="Arial" w:hAnsi="Arial" w:cs="Arial"/>
                <w:sz w:val="28"/>
                <w:szCs w:val="28"/>
              </w:rPr>
            </w:pPr>
            <w:r w:rsidRPr="00520975">
              <w:rPr>
                <w:rFonts w:ascii="Arial" w:hAnsi="Arial" w:cs="Arial"/>
                <w:bCs/>
              </w:rPr>
              <w:t>Time (Local)</w:t>
            </w:r>
          </w:p>
        </w:tc>
        <w:tc>
          <w:tcPr>
            <w:tcW w:w="8944" w:type="dxa"/>
            <w:gridSpan w:val="8"/>
            <w:tcBorders>
              <w:top w:val="nil"/>
              <w:bottom w:val="single" w:sz="4" w:space="0" w:color="auto"/>
            </w:tcBorders>
            <w:shd w:val="clear" w:color="auto" w:fill="E0E0E0"/>
          </w:tcPr>
          <w:p w:rsidR="005A3FCE" w:rsidRPr="00E73A96" w:rsidRDefault="005A3FCE" w:rsidP="007C605B">
            <w:pPr>
              <w:pStyle w:val="Heading3"/>
              <w:jc w:val="left"/>
              <w:rPr>
                <w:rFonts w:ascii="Arial" w:hAnsi="Arial" w:cs="Arial"/>
                <w:sz w:val="28"/>
                <w:szCs w:val="28"/>
              </w:rPr>
            </w:pPr>
            <w:r w:rsidRPr="00520975">
              <w:rPr>
                <w:rFonts w:ascii="Arial" w:hAnsi="Arial" w:cs="Arial"/>
                <w:bCs/>
              </w:rPr>
              <w:t>Comments</w:t>
            </w: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FE1D1D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FE1D1D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DE796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DE796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8B0C14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8B0C14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520975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ind w:left="34"/>
              <w:rPr>
                <w:rFonts w:ascii="Arial" w:hAnsi="Arial" w:cs="Arial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A3FCE" w:rsidRPr="00C15DA6" w:rsidTr="007C605B">
        <w:tblPrEx>
          <w:tblCellMar>
            <w:left w:w="108" w:type="dxa"/>
            <w:right w:w="108" w:type="dxa"/>
          </w:tblCellMar>
        </w:tblPrEx>
        <w:trPr>
          <w:trHeight w:val="232"/>
          <w:jc w:val="center"/>
        </w:trPr>
        <w:tc>
          <w:tcPr>
            <w:tcW w:w="102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A3FCE" w:rsidRPr="00520975" w:rsidRDefault="005A3FCE" w:rsidP="007C605B">
            <w:pPr>
              <w:rPr>
                <w:rFonts w:ascii="Arial" w:hAnsi="Arial" w:cs="Arial"/>
              </w:rPr>
            </w:pPr>
          </w:p>
        </w:tc>
        <w:tc>
          <w:tcPr>
            <w:tcW w:w="894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5A3FCE" w:rsidRPr="00C15DA6" w:rsidRDefault="005A3FCE" w:rsidP="007C605B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E15B3A" w:rsidRPr="00520975" w:rsidRDefault="00E15B3A" w:rsidP="00642B09">
      <w:pPr>
        <w:tabs>
          <w:tab w:val="left" w:pos="3420"/>
        </w:tabs>
      </w:pPr>
    </w:p>
    <w:sectPr w:rsidR="00E15B3A" w:rsidRPr="00520975" w:rsidSect="00E5614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 w:code="1"/>
      <w:pgMar w:top="432" w:right="360" w:bottom="288" w:left="36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26A0" w:rsidRDefault="00FA26A0">
      <w:r>
        <w:separator/>
      </w:r>
    </w:p>
  </w:endnote>
  <w:endnote w:type="continuationSeparator" w:id="0">
    <w:p w:rsidR="00FA26A0" w:rsidRDefault="00FA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0D99" w:rsidRPr="00952426" w:rsidRDefault="00C10D99" w:rsidP="00C10D99">
    <w:pPr>
      <w:pStyle w:val="Footer"/>
      <w:tabs>
        <w:tab w:val="clear" w:pos="4320"/>
        <w:tab w:val="clear" w:pos="8640"/>
        <w:tab w:val="center" w:pos="5580"/>
        <w:tab w:val="right" w:pos="10800"/>
      </w:tabs>
      <w:ind w:left="810"/>
      <w:rPr>
        <w:rFonts w:ascii="Arial" w:hAnsi="Arial" w:cs="Arial"/>
        <w:i/>
        <w:sz w:val="20"/>
        <w:szCs w:val="20"/>
      </w:rPr>
    </w:pPr>
    <w:r w:rsidRPr="00952426">
      <w:rPr>
        <w:rFonts w:ascii="Arial" w:hAnsi="Arial" w:cs="Arial"/>
        <w:i/>
        <w:sz w:val="20"/>
        <w:szCs w:val="20"/>
      </w:rPr>
      <w:t>000-021-895RA</w:t>
    </w:r>
    <w:r w:rsidRPr="00952426">
      <w:rPr>
        <w:rFonts w:ascii="Arial" w:hAnsi="Arial" w:cs="Arial"/>
        <w:i/>
        <w:sz w:val="20"/>
        <w:szCs w:val="20"/>
      </w:rPr>
      <w:tab/>
    </w:r>
    <w:r w:rsidRPr="00952426">
      <w:rPr>
        <w:rFonts w:ascii="Arial" w:hAnsi="Arial" w:cs="Arial"/>
        <w:i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A23336C" wp14:editId="037865F8">
          <wp:simplePos x="0" y="0"/>
          <wp:positionH relativeFrom="column">
            <wp:posOffset>-233680</wp:posOffset>
          </wp:positionH>
          <wp:positionV relativeFrom="paragraph">
            <wp:posOffset>-424815</wp:posOffset>
          </wp:positionV>
          <wp:extent cx="7783195" cy="914400"/>
          <wp:effectExtent l="0" t="0" r="825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-eve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3195" cy="9144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952426">
      <w:rPr>
        <w:rFonts w:ascii="Arial" w:hAnsi="Arial" w:cs="Arial"/>
        <w:i/>
        <w:sz w:val="20"/>
        <w:szCs w:val="20"/>
      </w:rPr>
      <w:tab/>
    </w:r>
    <w:r w:rsidR="008A5BEF">
      <w:rPr>
        <w:rFonts w:ascii="Arial" w:hAnsi="Arial" w:cs="Arial"/>
        <w:i/>
        <w:sz w:val="20"/>
        <w:szCs w:val="20"/>
      </w:rPr>
      <w:t xml:space="preserve">ECO 3379 </w:t>
    </w:r>
    <w:r w:rsidRPr="00952426">
      <w:rPr>
        <w:rFonts w:ascii="Arial" w:hAnsi="Arial" w:cs="Arial"/>
        <w:i/>
        <w:sz w:val="20"/>
        <w:szCs w:val="20"/>
      </w:rPr>
      <w:t>REV: 2017-08-</w:t>
    </w:r>
    <w:r w:rsidR="008A5BEF">
      <w:rPr>
        <w:rFonts w:ascii="Arial" w:hAnsi="Arial" w:cs="Arial"/>
        <w:i/>
        <w:sz w:val="20"/>
        <w:szCs w:val="20"/>
      </w:rPr>
      <w:t>11</w:t>
    </w:r>
    <w:bookmarkStart w:id="0" w:name="_GoBack"/>
    <w:bookmarkEnd w:id="0"/>
  </w:p>
  <w:p w:rsidR="001D7834" w:rsidRDefault="001D783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753C6" w:rsidRPr="00952426" w:rsidRDefault="00317286" w:rsidP="00317286">
    <w:pPr>
      <w:pStyle w:val="Footer"/>
      <w:tabs>
        <w:tab w:val="clear" w:pos="4320"/>
        <w:tab w:val="clear" w:pos="8640"/>
        <w:tab w:val="center" w:pos="5580"/>
        <w:tab w:val="right" w:pos="10800"/>
      </w:tabs>
      <w:ind w:left="810"/>
      <w:rPr>
        <w:rFonts w:ascii="Arial" w:hAnsi="Arial" w:cs="Arial"/>
        <w:i/>
        <w:sz w:val="20"/>
        <w:szCs w:val="20"/>
      </w:rPr>
    </w:pPr>
    <w:r w:rsidRPr="00952426">
      <w:rPr>
        <w:rFonts w:ascii="Arial" w:hAnsi="Arial" w:cs="Arial"/>
        <w:i/>
        <w:sz w:val="20"/>
        <w:szCs w:val="20"/>
      </w:rPr>
      <w:t>0</w:t>
    </w:r>
    <w:r w:rsidR="001D7834" w:rsidRPr="00952426">
      <w:rPr>
        <w:rFonts w:ascii="Arial" w:hAnsi="Arial" w:cs="Arial"/>
        <w:i/>
        <w:sz w:val="20"/>
        <w:szCs w:val="20"/>
      </w:rPr>
      <w:t>00-021-895</w:t>
    </w:r>
    <w:r w:rsidRPr="00952426">
      <w:rPr>
        <w:rFonts w:ascii="Arial" w:hAnsi="Arial" w:cs="Arial"/>
        <w:i/>
        <w:sz w:val="20"/>
        <w:szCs w:val="20"/>
      </w:rPr>
      <w:t>RA</w:t>
    </w:r>
    <w:r w:rsidRPr="00952426">
      <w:rPr>
        <w:rFonts w:ascii="Arial" w:hAnsi="Arial" w:cs="Arial"/>
        <w:i/>
        <w:sz w:val="20"/>
        <w:szCs w:val="20"/>
      </w:rPr>
      <w:tab/>
    </w:r>
    <w:r w:rsidR="001D7834" w:rsidRPr="00952426">
      <w:rPr>
        <w:rFonts w:ascii="Arial" w:hAnsi="Arial" w:cs="Arial"/>
        <w:i/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6EB1E2DD" wp14:editId="395921B6">
          <wp:simplePos x="0" y="0"/>
          <wp:positionH relativeFrom="column">
            <wp:posOffset>-233680</wp:posOffset>
          </wp:positionH>
          <wp:positionV relativeFrom="paragraph">
            <wp:posOffset>-600075</wp:posOffset>
          </wp:positionV>
          <wp:extent cx="7783195" cy="914400"/>
          <wp:effectExtent l="0" t="0" r="825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-od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3195" cy="9144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C15DA6" w:rsidRPr="00952426">
      <w:rPr>
        <w:rFonts w:ascii="Arial" w:hAnsi="Arial" w:cs="Arial"/>
        <w:i/>
        <w:sz w:val="20"/>
        <w:szCs w:val="20"/>
      </w:rPr>
      <w:tab/>
    </w:r>
    <w:r w:rsidR="008A5BEF">
      <w:rPr>
        <w:rFonts w:ascii="Arial" w:hAnsi="Arial" w:cs="Arial"/>
        <w:i/>
        <w:sz w:val="20"/>
        <w:szCs w:val="20"/>
      </w:rPr>
      <w:t xml:space="preserve">ECO 3379  </w:t>
    </w:r>
    <w:r w:rsidR="001D7834" w:rsidRPr="00952426">
      <w:rPr>
        <w:rFonts w:ascii="Arial" w:hAnsi="Arial" w:cs="Arial"/>
        <w:i/>
        <w:sz w:val="20"/>
        <w:szCs w:val="20"/>
      </w:rPr>
      <w:t>REV: 2017-08-</w:t>
    </w:r>
    <w:r w:rsidR="008A5BEF">
      <w:rPr>
        <w:rFonts w:ascii="Arial" w:hAnsi="Arial" w:cs="Arial"/>
        <w:i/>
        <w:sz w:val="20"/>
        <w:szCs w:val="20"/>
      </w:rPr>
      <w:t>11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FF7" w:rsidRDefault="00436FF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26A0" w:rsidRDefault="00FA26A0">
      <w:r>
        <w:separator/>
      </w:r>
    </w:p>
  </w:footnote>
  <w:footnote w:type="continuationSeparator" w:id="0">
    <w:p w:rsidR="00FA26A0" w:rsidRDefault="00FA26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6140" w:rsidRDefault="00E56140" w:rsidP="00E56140"/>
  <w:p w:rsidR="00E56140" w:rsidRDefault="00E56140" w:rsidP="00E56140"/>
  <w:p w:rsidR="00E56140" w:rsidRDefault="00E56140" w:rsidP="00E56140">
    <w:pPr>
      <w:pStyle w:val="Header"/>
      <w:tabs>
        <w:tab w:val="clear" w:pos="4320"/>
        <w:tab w:val="center" w:pos="2880"/>
      </w:tabs>
      <w:jc w:val="center"/>
      <w:rPr>
        <w:rFonts w:ascii="Arial" w:hAnsi="Arial" w:cs="Arial"/>
        <w:b/>
        <w:sz w:val="36"/>
        <w:szCs w:val="36"/>
      </w:rPr>
    </w:pPr>
    <w:r w:rsidRPr="00E73A96">
      <w:rPr>
        <w:rFonts w:ascii="Arial" w:hAnsi="Arial" w:cs="Arial"/>
        <w:b/>
        <w:sz w:val="36"/>
        <w:szCs w:val="36"/>
      </w:rPr>
      <w:t>MARINE OPERATIONS DAILY REPORT</w:t>
    </w:r>
  </w:p>
  <w:p w:rsidR="00436FF7" w:rsidRPr="00436FF7" w:rsidRDefault="00436FF7" w:rsidP="00E56140">
    <w:pPr>
      <w:ind w:left="2160"/>
      <w:rPr>
        <w:rFonts w:ascii="Arial" w:hAnsi="Arial" w:cs="Arial"/>
        <w:b/>
        <w:sz w:val="16"/>
        <w:szCs w:val="16"/>
      </w:rPr>
    </w:pPr>
  </w:p>
  <w:p w:rsidR="001D7834" w:rsidRPr="00E56140" w:rsidRDefault="00E56140" w:rsidP="00E56140">
    <w:pPr>
      <w:ind w:left="2160"/>
      <w:rPr>
        <w:rFonts w:ascii="Arial" w:hAnsi="Arial" w:cs="Arial"/>
        <w:b/>
        <w:sz w:val="32"/>
        <w:szCs w:val="32"/>
      </w:rPr>
    </w:pPr>
    <w:r>
      <w:rPr>
        <w:rFonts w:ascii="Arial" w:hAnsi="Arial" w:cs="Arial"/>
        <w:b/>
        <w:sz w:val="32"/>
        <w:szCs w:val="32"/>
      </w:rPr>
      <w:t xml:space="preserve">   </w:t>
    </w:r>
    <w:r w:rsidRPr="001D7834">
      <w:rPr>
        <w:rFonts w:ascii="Arial" w:hAnsi="Arial" w:cs="Arial"/>
        <w:b/>
        <w:sz w:val="32"/>
        <w:szCs w:val="32"/>
      </w:rPr>
      <w:t>Date:</w:t>
    </w:r>
    <w:r>
      <w:rPr>
        <w:noProof/>
      </w:rPr>
      <w:drawing>
        <wp:anchor distT="0" distB="0" distL="114300" distR="114300" simplePos="0" relativeHeight="251660288" behindDoc="1" locked="0" layoutInCell="1" allowOverlap="1" wp14:anchorId="5FCCEA4C" wp14:editId="53454CC9">
          <wp:simplePos x="0" y="0"/>
          <wp:positionH relativeFrom="column">
            <wp:posOffset>-231775</wp:posOffset>
          </wp:positionH>
          <wp:positionV relativeFrom="page">
            <wp:posOffset>0</wp:posOffset>
          </wp:positionV>
          <wp:extent cx="7781290" cy="9144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-eve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1290" cy="91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3A96" w:rsidRDefault="001D7834" w:rsidP="00E56140">
    <w:pPr>
      <w:tabs>
        <w:tab w:val="left" w:pos="2772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1918B423" wp14:editId="63C3567D">
          <wp:simplePos x="0" y="0"/>
          <wp:positionH relativeFrom="margin">
            <wp:posOffset>-231775</wp:posOffset>
          </wp:positionH>
          <wp:positionV relativeFrom="paragraph">
            <wp:posOffset>-182880</wp:posOffset>
          </wp:positionV>
          <wp:extent cx="7779385" cy="9144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-od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9385" cy="91440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E56140">
      <w:tab/>
    </w:r>
  </w:p>
  <w:p w:rsidR="001D7834" w:rsidRDefault="001D7834"/>
  <w:p w:rsidR="001D7834" w:rsidRDefault="001D7834" w:rsidP="001D7834">
    <w:pPr>
      <w:pStyle w:val="Header"/>
      <w:tabs>
        <w:tab w:val="clear" w:pos="4320"/>
        <w:tab w:val="center" w:pos="2880"/>
      </w:tabs>
      <w:jc w:val="center"/>
      <w:rPr>
        <w:rFonts w:ascii="Arial" w:hAnsi="Arial" w:cs="Arial"/>
        <w:b/>
        <w:sz w:val="36"/>
        <w:szCs w:val="36"/>
      </w:rPr>
    </w:pPr>
    <w:r w:rsidRPr="00E73A96">
      <w:rPr>
        <w:rFonts w:ascii="Arial" w:hAnsi="Arial" w:cs="Arial"/>
        <w:b/>
        <w:sz w:val="36"/>
        <w:szCs w:val="36"/>
      </w:rPr>
      <w:t>MARINE OPERATIONS DAILY REPORT</w:t>
    </w:r>
  </w:p>
  <w:p w:rsidR="00436FF7" w:rsidRPr="00436FF7" w:rsidRDefault="00436FF7" w:rsidP="001D7834">
    <w:pPr>
      <w:ind w:left="2160"/>
      <w:rPr>
        <w:rFonts w:ascii="Arial" w:hAnsi="Arial" w:cs="Arial"/>
        <w:b/>
        <w:sz w:val="16"/>
        <w:szCs w:val="16"/>
      </w:rPr>
    </w:pPr>
  </w:p>
  <w:p w:rsidR="001D7834" w:rsidRPr="001D7834" w:rsidRDefault="001D7834" w:rsidP="001D7834">
    <w:pPr>
      <w:ind w:left="2160"/>
      <w:rPr>
        <w:rFonts w:ascii="Arial" w:hAnsi="Arial" w:cs="Arial"/>
        <w:b/>
        <w:sz w:val="32"/>
        <w:szCs w:val="32"/>
      </w:rPr>
    </w:pPr>
    <w:r>
      <w:rPr>
        <w:rFonts w:ascii="Arial" w:hAnsi="Arial" w:cs="Arial"/>
        <w:b/>
        <w:sz w:val="32"/>
        <w:szCs w:val="32"/>
      </w:rPr>
      <w:t xml:space="preserve">   </w:t>
    </w:r>
    <w:r w:rsidRPr="001D7834">
      <w:rPr>
        <w:rFonts w:ascii="Arial" w:hAnsi="Arial" w:cs="Arial"/>
        <w:b/>
        <w:sz w:val="32"/>
        <w:szCs w:val="32"/>
      </w:rPr>
      <w:t>Date: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6FF7" w:rsidRDefault="00436FF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C7007"/>
    <w:multiLevelType w:val="hybridMultilevel"/>
    <w:tmpl w:val="386AC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864A7A"/>
    <w:multiLevelType w:val="hybridMultilevel"/>
    <w:tmpl w:val="41EC6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BF00F2"/>
    <w:multiLevelType w:val="hybridMultilevel"/>
    <w:tmpl w:val="CAD26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5F72EB"/>
    <w:multiLevelType w:val="hybridMultilevel"/>
    <w:tmpl w:val="386AC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900F5"/>
    <w:multiLevelType w:val="hybridMultilevel"/>
    <w:tmpl w:val="C03E9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555AAF"/>
    <w:multiLevelType w:val="hybridMultilevel"/>
    <w:tmpl w:val="7EC6F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C61992"/>
    <w:multiLevelType w:val="hybridMultilevel"/>
    <w:tmpl w:val="4B80CB3C"/>
    <w:lvl w:ilvl="0" w:tplc="0409000F">
      <w:start w:val="1"/>
      <w:numFmt w:val="decimal"/>
      <w:lvlText w:val="%1."/>
      <w:lvlJc w:val="left"/>
      <w:pPr>
        <w:ind w:left="754" w:hanging="360"/>
      </w:pPr>
    </w:lvl>
    <w:lvl w:ilvl="1" w:tplc="04090019" w:tentative="1">
      <w:start w:val="1"/>
      <w:numFmt w:val="lowerLetter"/>
      <w:lvlText w:val="%2."/>
      <w:lvlJc w:val="left"/>
      <w:pPr>
        <w:ind w:left="1474" w:hanging="360"/>
      </w:pPr>
    </w:lvl>
    <w:lvl w:ilvl="2" w:tplc="0409001B" w:tentative="1">
      <w:start w:val="1"/>
      <w:numFmt w:val="lowerRoman"/>
      <w:lvlText w:val="%3."/>
      <w:lvlJc w:val="right"/>
      <w:pPr>
        <w:ind w:left="2194" w:hanging="180"/>
      </w:pPr>
    </w:lvl>
    <w:lvl w:ilvl="3" w:tplc="0409000F" w:tentative="1">
      <w:start w:val="1"/>
      <w:numFmt w:val="decimal"/>
      <w:lvlText w:val="%4."/>
      <w:lvlJc w:val="left"/>
      <w:pPr>
        <w:ind w:left="2914" w:hanging="360"/>
      </w:pPr>
    </w:lvl>
    <w:lvl w:ilvl="4" w:tplc="04090019" w:tentative="1">
      <w:start w:val="1"/>
      <w:numFmt w:val="lowerLetter"/>
      <w:lvlText w:val="%5."/>
      <w:lvlJc w:val="left"/>
      <w:pPr>
        <w:ind w:left="3634" w:hanging="360"/>
      </w:pPr>
    </w:lvl>
    <w:lvl w:ilvl="5" w:tplc="0409001B" w:tentative="1">
      <w:start w:val="1"/>
      <w:numFmt w:val="lowerRoman"/>
      <w:lvlText w:val="%6."/>
      <w:lvlJc w:val="right"/>
      <w:pPr>
        <w:ind w:left="4354" w:hanging="180"/>
      </w:pPr>
    </w:lvl>
    <w:lvl w:ilvl="6" w:tplc="0409000F" w:tentative="1">
      <w:start w:val="1"/>
      <w:numFmt w:val="decimal"/>
      <w:lvlText w:val="%7."/>
      <w:lvlJc w:val="left"/>
      <w:pPr>
        <w:ind w:left="5074" w:hanging="360"/>
      </w:pPr>
    </w:lvl>
    <w:lvl w:ilvl="7" w:tplc="04090019" w:tentative="1">
      <w:start w:val="1"/>
      <w:numFmt w:val="lowerLetter"/>
      <w:lvlText w:val="%8."/>
      <w:lvlJc w:val="left"/>
      <w:pPr>
        <w:ind w:left="5794" w:hanging="360"/>
      </w:pPr>
    </w:lvl>
    <w:lvl w:ilvl="8" w:tplc="0409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7">
    <w:nsid w:val="26CB702E"/>
    <w:multiLevelType w:val="hybridMultilevel"/>
    <w:tmpl w:val="B3543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8720FD"/>
    <w:multiLevelType w:val="hybridMultilevel"/>
    <w:tmpl w:val="5E926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ED2454"/>
    <w:multiLevelType w:val="hybridMultilevel"/>
    <w:tmpl w:val="E15C0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E43769"/>
    <w:multiLevelType w:val="hybridMultilevel"/>
    <w:tmpl w:val="D33E7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A4554E"/>
    <w:multiLevelType w:val="hybridMultilevel"/>
    <w:tmpl w:val="C8C00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58535A"/>
    <w:multiLevelType w:val="hybridMultilevel"/>
    <w:tmpl w:val="BD202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5F3C75"/>
    <w:multiLevelType w:val="hybridMultilevel"/>
    <w:tmpl w:val="41EC68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AB2DD0"/>
    <w:multiLevelType w:val="hybridMultilevel"/>
    <w:tmpl w:val="4686D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772F7C"/>
    <w:multiLevelType w:val="hybridMultilevel"/>
    <w:tmpl w:val="4B80CB3C"/>
    <w:lvl w:ilvl="0" w:tplc="0409000F">
      <w:start w:val="1"/>
      <w:numFmt w:val="decimal"/>
      <w:lvlText w:val="%1."/>
      <w:lvlJc w:val="left"/>
      <w:pPr>
        <w:ind w:left="754" w:hanging="360"/>
      </w:pPr>
    </w:lvl>
    <w:lvl w:ilvl="1" w:tplc="04090019" w:tentative="1">
      <w:start w:val="1"/>
      <w:numFmt w:val="lowerLetter"/>
      <w:lvlText w:val="%2."/>
      <w:lvlJc w:val="left"/>
      <w:pPr>
        <w:ind w:left="1474" w:hanging="360"/>
      </w:pPr>
    </w:lvl>
    <w:lvl w:ilvl="2" w:tplc="0409001B" w:tentative="1">
      <w:start w:val="1"/>
      <w:numFmt w:val="lowerRoman"/>
      <w:lvlText w:val="%3."/>
      <w:lvlJc w:val="right"/>
      <w:pPr>
        <w:ind w:left="2194" w:hanging="180"/>
      </w:pPr>
    </w:lvl>
    <w:lvl w:ilvl="3" w:tplc="0409000F" w:tentative="1">
      <w:start w:val="1"/>
      <w:numFmt w:val="decimal"/>
      <w:lvlText w:val="%4."/>
      <w:lvlJc w:val="left"/>
      <w:pPr>
        <w:ind w:left="2914" w:hanging="360"/>
      </w:pPr>
    </w:lvl>
    <w:lvl w:ilvl="4" w:tplc="04090019" w:tentative="1">
      <w:start w:val="1"/>
      <w:numFmt w:val="lowerLetter"/>
      <w:lvlText w:val="%5."/>
      <w:lvlJc w:val="left"/>
      <w:pPr>
        <w:ind w:left="3634" w:hanging="360"/>
      </w:pPr>
    </w:lvl>
    <w:lvl w:ilvl="5" w:tplc="0409001B" w:tentative="1">
      <w:start w:val="1"/>
      <w:numFmt w:val="lowerRoman"/>
      <w:lvlText w:val="%6."/>
      <w:lvlJc w:val="right"/>
      <w:pPr>
        <w:ind w:left="4354" w:hanging="180"/>
      </w:pPr>
    </w:lvl>
    <w:lvl w:ilvl="6" w:tplc="0409000F" w:tentative="1">
      <w:start w:val="1"/>
      <w:numFmt w:val="decimal"/>
      <w:lvlText w:val="%7."/>
      <w:lvlJc w:val="left"/>
      <w:pPr>
        <w:ind w:left="5074" w:hanging="360"/>
      </w:pPr>
    </w:lvl>
    <w:lvl w:ilvl="7" w:tplc="04090019" w:tentative="1">
      <w:start w:val="1"/>
      <w:numFmt w:val="lowerLetter"/>
      <w:lvlText w:val="%8."/>
      <w:lvlJc w:val="left"/>
      <w:pPr>
        <w:ind w:left="5794" w:hanging="360"/>
      </w:pPr>
    </w:lvl>
    <w:lvl w:ilvl="8" w:tplc="0409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16">
    <w:nsid w:val="42BC563D"/>
    <w:multiLevelType w:val="hybridMultilevel"/>
    <w:tmpl w:val="1A64E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D049EF"/>
    <w:multiLevelType w:val="hybridMultilevel"/>
    <w:tmpl w:val="8F8EE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71D596A"/>
    <w:multiLevelType w:val="hybridMultilevel"/>
    <w:tmpl w:val="1A64E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F9677E"/>
    <w:multiLevelType w:val="hybridMultilevel"/>
    <w:tmpl w:val="BD202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A929C8"/>
    <w:multiLevelType w:val="hybridMultilevel"/>
    <w:tmpl w:val="7EC6F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3F1C0C"/>
    <w:multiLevelType w:val="hybridMultilevel"/>
    <w:tmpl w:val="4686D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233FEF"/>
    <w:multiLevelType w:val="hybridMultilevel"/>
    <w:tmpl w:val="36A4942C"/>
    <w:lvl w:ilvl="0" w:tplc="1C4C0806">
      <w:start w:val="1"/>
      <w:numFmt w:val="bullet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2FF46C7"/>
    <w:multiLevelType w:val="hybridMultilevel"/>
    <w:tmpl w:val="C8C00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3D7412"/>
    <w:multiLevelType w:val="hybridMultilevel"/>
    <w:tmpl w:val="4B80CB3C"/>
    <w:lvl w:ilvl="0" w:tplc="0409000F">
      <w:start w:val="1"/>
      <w:numFmt w:val="decimal"/>
      <w:lvlText w:val="%1."/>
      <w:lvlJc w:val="left"/>
      <w:pPr>
        <w:ind w:left="754" w:hanging="360"/>
      </w:pPr>
    </w:lvl>
    <w:lvl w:ilvl="1" w:tplc="04090019" w:tentative="1">
      <w:start w:val="1"/>
      <w:numFmt w:val="lowerLetter"/>
      <w:lvlText w:val="%2."/>
      <w:lvlJc w:val="left"/>
      <w:pPr>
        <w:ind w:left="1474" w:hanging="360"/>
      </w:pPr>
    </w:lvl>
    <w:lvl w:ilvl="2" w:tplc="0409001B" w:tentative="1">
      <w:start w:val="1"/>
      <w:numFmt w:val="lowerRoman"/>
      <w:lvlText w:val="%3."/>
      <w:lvlJc w:val="right"/>
      <w:pPr>
        <w:ind w:left="2194" w:hanging="180"/>
      </w:pPr>
    </w:lvl>
    <w:lvl w:ilvl="3" w:tplc="0409000F" w:tentative="1">
      <w:start w:val="1"/>
      <w:numFmt w:val="decimal"/>
      <w:lvlText w:val="%4."/>
      <w:lvlJc w:val="left"/>
      <w:pPr>
        <w:ind w:left="2914" w:hanging="360"/>
      </w:pPr>
    </w:lvl>
    <w:lvl w:ilvl="4" w:tplc="04090019" w:tentative="1">
      <w:start w:val="1"/>
      <w:numFmt w:val="lowerLetter"/>
      <w:lvlText w:val="%5."/>
      <w:lvlJc w:val="left"/>
      <w:pPr>
        <w:ind w:left="3634" w:hanging="360"/>
      </w:pPr>
    </w:lvl>
    <w:lvl w:ilvl="5" w:tplc="0409001B" w:tentative="1">
      <w:start w:val="1"/>
      <w:numFmt w:val="lowerRoman"/>
      <w:lvlText w:val="%6."/>
      <w:lvlJc w:val="right"/>
      <w:pPr>
        <w:ind w:left="4354" w:hanging="180"/>
      </w:pPr>
    </w:lvl>
    <w:lvl w:ilvl="6" w:tplc="0409000F" w:tentative="1">
      <w:start w:val="1"/>
      <w:numFmt w:val="decimal"/>
      <w:lvlText w:val="%7."/>
      <w:lvlJc w:val="left"/>
      <w:pPr>
        <w:ind w:left="5074" w:hanging="360"/>
      </w:pPr>
    </w:lvl>
    <w:lvl w:ilvl="7" w:tplc="04090019" w:tentative="1">
      <w:start w:val="1"/>
      <w:numFmt w:val="lowerLetter"/>
      <w:lvlText w:val="%8."/>
      <w:lvlJc w:val="left"/>
      <w:pPr>
        <w:ind w:left="5794" w:hanging="360"/>
      </w:pPr>
    </w:lvl>
    <w:lvl w:ilvl="8" w:tplc="0409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25">
    <w:nsid w:val="592702D1"/>
    <w:multiLevelType w:val="hybridMultilevel"/>
    <w:tmpl w:val="7236F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8729FB"/>
    <w:multiLevelType w:val="hybridMultilevel"/>
    <w:tmpl w:val="8F8EE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F94A57"/>
    <w:multiLevelType w:val="hybridMultilevel"/>
    <w:tmpl w:val="7236F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673393"/>
    <w:multiLevelType w:val="hybridMultilevel"/>
    <w:tmpl w:val="8F8EE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ACE32B1"/>
    <w:multiLevelType w:val="hybridMultilevel"/>
    <w:tmpl w:val="D466F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BA67C50"/>
    <w:multiLevelType w:val="hybridMultilevel"/>
    <w:tmpl w:val="B3543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250443"/>
    <w:multiLevelType w:val="hybridMultilevel"/>
    <w:tmpl w:val="5E926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E2290C"/>
    <w:multiLevelType w:val="hybridMultilevel"/>
    <w:tmpl w:val="C2282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9F6351D"/>
    <w:multiLevelType w:val="hybridMultilevel"/>
    <w:tmpl w:val="B6705C96"/>
    <w:lvl w:ilvl="0" w:tplc="0409000F">
      <w:start w:val="1"/>
      <w:numFmt w:val="decimal"/>
      <w:lvlText w:val="%1."/>
      <w:lvlJc w:val="left"/>
      <w:pPr>
        <w:ind w:left="754" w:hanging="360"/>
      </w:pPr>
    </w:lvl>
    <w:lvl w:ilvl="1" w:tplc="04090019" w:tentative="1">
      <w:start w:val="1"/>
      <w:numFmt w:val="lowerLetter"/>
      <w:lvlText w:val="%2."/>
      <w:lvlJc w:val="left"/>
      <w:pPr>
        <w:ind w:left="1474" w:hanging="360"/>
      </w:pPr>
    </w:lvl>
    <w:lvl w:ilvl="2" w:tplc="0409001B" w:tentative="1">
      <w:start w:val="1"/>
      <w:numFmt w:val="lowerRoman"/>
      <w:lvlText w:val="%3."/>
      <w:lvlJc w:val="right"/>
      <w:pPr>
        <w:ind w:left="2194" w:hanging="180"/>
      </w:pPr>
    </w:lvl>
    <w:lvl w:ilvl="3" w:tplc="0409000F" w:tentative="1">
      <w:start w:val="1"/>
      <w:numFmt w:val="decimal"/>
      <w:lvlText w:val="%4."/>
      <w:lvlJc w:val="left"/>
      <w:pPr>
        <w:ind w:left="2914" w:hanging="360"/>
      </w:pPr>
    </w:lvl>
    <w:lvl w:ilvl="4" w:tplc="04090019" w:tentative="1">
      <w:start w:val="1"/>
      <w:numFmt w:val="lowerLetter"/>
      <w:lvlText w:val="%5."/>
      <w:lvlJc w:val="left"/>
      <w:pPr>
        <w:ind w:left="3634" w:hanging="360"/>
      </w:pPr>
    </w:lvl>
    <w:lvl w:ilvl="5" w:tplc="0409001B" w:tentative="1">
      <w:start w:val="1"/>
      <w:numFmt w:val="lowerRoman"/>
      <w:lvlText w:val="%6."/>
      <w:lvlJc w:val="right"/>
      <w:pPr>
        <w:ind w:left="4354" w:hanging="180"/>
      </w:pPr>
    </w:lvl>
    <w:lvl w:ilvl="6" w:tplc="0409000F" w:tentative="1">
      <w:start w:val="1"/>
      <w:numFmt w:val="decimal"/>
      <w:lvlText w:val="%7."/>
      <w:lvlJc w:val="left"/>
      <w:pPr>
        <w:ind w:left="5074" w:hanging="360"/>
      </w:pPr>
    </w:lvl>
    <w:lvl w:ilvl="7" w:tplc="04090019" w:tentative="1">
      <w:start w:val="1"/>
      <w:numFmt w:val="lowerLetter"/>
      <w:lvlText w:val="%8."/>
      <w:lvlJc w:val="left"/>
      <w:pPr>
        <w:ind w:left="5794" w:hanging="360"/>
      </w:pPr>
    </w:lvl>
    <w:lvl w:ilvl="8" w:tplc="0409001B" w:tentative="1">
      <w:start w:val="1"/>
      <w:numFmt w:val="lowerRoman"/>
      <w:lvlText w:val="%9."/>
      <w:lvlJc w:val="right"/>
      <w:pPr>
        <w:ind w:left="6514" w:hanging="180"/>
      </w:pPr>
    </w:lvl>
  </w:abstractNum>
  <w:num w:numId="1">
    <w:abstractNumId w:val="22"/>
  </w:num>
  <w:num w:numId="2">
    <w:abstractNumId w:val="33"/>
  </w:num>
  <w:num w:numId="3">
    <w:abstractNumId w:val="2"/>
  </w:num>
  <w:num w:numId="4">
    <w:abstractNumId w:val="24"/>
  </w:num>
  <w:num w:numId="5">
    <w:abstractNumId w:val="15"/>
  </w:num>
  <w:num w:numId="6">
    <w:abstractNumId w:val="26"/>
  </w:num>
  <w:num w:numId="7">
    <w:abstractNumId w:val="28"/>
  </w:num>
  <w:num w:numId="8">
    <w:abstractNumId w:val="25"/>
  </w:num>
  <w:num w:numId="9">
    <w:abstractNumId w:val="6"/>
  </w:num>
  <w:num w:numId="10">
    <w:abstractNumId w:val="12"/>
  </w:num>
  <w:num w:numId="11">
    <w:abstractNumId w:val="17"/>
  </w:num>
  <w:num w:numId="12">
    <w:abstractNumId w:val="7"/>
  </w:num>
  <w:num w:numId="13">
    <w:abstractNumId w:val="27"/>
  </w:num>
  <w:num w:numId="14">
    <w:abstractNumId w:val="11"/>
  </w:num>
  <w:num w:numId="15">
    <w:abstractNumId w:val="19"/>
  </w:num>
  <w:num w:numId="16">
    <w:abstractNumId w:val="10"/>
  </w:num>
  <w:num w:numId="17">
    <w:abstractNumId w:val="30"/>
  </w:num>
  <w:num w:numId="18">
    <w:abstractNumId w:val="21"/>
  </w:num>
  <w:num w:numId="19">
    <w:abstractNumId w:val="14"/>
  </w:num>
  <w:num w:numId="20">
    <w:abstractNumId w:val="13"/>
  </w:num>
  <w:num w:numId="21">
    <w:abstractNumId w:val="23"/>
  </w:num>
  <w:num w:numId="22">
    <w:abstractNumId w:val="0"/>
  </w:num>
  <w:num w:numId="23">
    <w:abstractNumId w:val="1"/>
  </w:num>
  <w:num w:numId="24">
    <w:abstractNumId w:val="31"/>
  </w:num>
  <w:num w:numId="25">
    <w:abstractNumId w:val="8"/>
  </w:num>
  <w:num w:numId="26">
    <w:abstractNumId w:val="18"/>
  </w:num>
  <w:num w:numId="27">
    <w:abstractNumId w:val="3"/>
  </w:num>
  <w:num w:numId="28">
    <w:abstractNumId w:val="29"/>
  </w:num>
  <w:num w:numId="29">
    <w:abstractNumId w:val="16"/>
  </w:num>
  <w:num w:numId="30">
    <w:abstractNumId w:val="5"/>
  </w:num>
  <w:num w:numId="31">
    <w:abstractNumId w:val="20"/>
  </w:num>
  <w:num w:numId="32">
    <w:abstractNumId w:val="9"/>
  </w:num>
  <w:num w:numId="33">
    <w:abstractNumId w:val="32"/>
  </w:num>
  <w:num w:numId="34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286"/>
    <w:rsid w:val="00000539"/>
    <w:rsid w:val="000010D4"/>
    <w:rsid w:val="00001471"/>
    <w:rsid w:val="00001F73"/>
    <w:rsid w:val="00002865"/>
    <w:rsid w:val="00002E44"/>
    <w:rsid w:val="00002E80"/>
    <w:rsid w:val="0000374C"/>
    <w:rsid w:val="00003C1A"/>
    <w:rsid w:val="00003C55"/>
    <w:rsid w:val="00003E1F"/>
    <w:rsid w:val="000042A8"/>
    <w:rsid w:val="00004726"/>
    <w:rsid w:val="000058F0"/>
    <w:rsid w:val="00005ADC"/>
    <w:rsid w:val="0000602B"/>
    <w:rsid w:val="0000651D"/>
    <w:rsid w:val="00007161"/>
    <w:rsid w:val="000101FE"/>
    <w:rsid w:val="000107BD"/>
    <w:rsid w:val="000114E1"/>
    <w:rsid w:val="0001195A"/>
    <w:rsid w:val="00012229"/>
    <w:rsid w:val="00012B34"/>
    <w:rsid w:val="0001345E"/>
    <w:rsid w:val="00013FBE"/>
    <w:rsid w:val="0001450F"/>
    <w:rsid w:val="00015010"/>
    <w:rsid w:val="00015476"/>
    <w:rsid w:val="00015488"/>
    <w:rsid w:val="00015B67"/>
    <w:rsid w:val="00016E2E"/>
    <w:rsid w:val="0001720E"/>
    <w:rsid w:val="00017660"/>
    <w:rsid w:val="00017B2F"/>
    <w:rsid w:val="00017D3C"/>
    <w:rsid w:val="00020319"/>
    <w:rsid w:val="00020CAE"/>
    <w:rsid w:val="00021614"/>
    <w:rsid w:val="000218CF"/>
    <w:rsid w:val="000226C6"/>
    <w:rsid w:val="0002313B"/>
    <w:rsid w:val="000236C8"/>
    <w:rsid w:val="00023E74"/>
    <w:rsid w:val="00024060"/>
    <w:rsid w:val="00024F03"/>
    <w:rsid w:val="00025753"/>
    <w:rsid w:val="0002597E"/>
    <w:rsid w:val="00025C1E"/>
    <w:rsid w:val="0002684A"/>
    <w:rsid w:val="000320A2"/>
    <w:rsid w:val="000335AB"/>
    <w:rsid w:val="00035273"/>
    <w:rsid w:val="0003578D"/>
    <w:rsid w:val="000368DF"/>
    <w:rsid w:val="000373C7"/>
    <w:rsid w:val="000379EB"/>
    <w:rsid w:val="00037CB3"/>
    <w:rsid w:val="0004044F"/>
    <w:rsid w:val="000409F8"/>
    <w:rsid w:val="00040BE6"/>
    <w:rsid w:val="0004131E"/>
    <w:rsid w:val="0004218E"/>
    <w:rsid w:val="00042B57"/>
    <w:rsid w:val="00042FDD"/>
    <w:rsid w:val="000432D6"/>
    <w:rsid w:val="00043D1C"/>
    <w:rsid w:val="00044CDD"/>
    <w:rsid w:val="00046D32"/>
    <w:rsid w:val="00046DAC"/>
    <w:rsid w:val="00046DE9"/>
    <w:rsid w:val="00047279"/>
    <w:rsid w:val="00050EF0"/>
    <w:rsid w:val="00051494"/>
    <w:rsid w:val="00052DF1"/>
    <w:rsid w:val="0005317D"/>
    <w:rsid w:val="00053A0B"/>
    <w:rsid w:val="00053C52"/>
    <w:rsid w:val="000541FE"/>
    <w:rsid w:val="00054DD0"/>
    <w:rsid w:val="000553A2"/>
    <w:rsid w:val="000556E6"/>
    <w:rsid w:val="00055A8D"/>
    <w:rsid w:val="00055AEC"/>
    <w:rsid w:val="000565E9"/>
    <w:rsid w:val="0005697A"/>
    <w:rsid w:val="0005734E"/>
    <w:rsid w:val="000605D0"/>
    <w:rsid w:val="000609F4"/>
    <w:rsid w:val="00061310"/>
    <w:rsid w:val="00061CE1"/>
    <w:rsid w:val="00061E1E"/>
    <w:rsid w:val="000620BC"/>
    <w:rsid w:val="00062CD2"/>
    <w:rsid w:val="000631F8"/>
    <w:rsid w:val="00063232"/>
    <w:rsid w:val="00065445"/>
    <w:rsid w:val="00065A2B"/>
    <w:rsid w:val="00065D15"/>
    <w:rsid w:val="00066026"/>
    <w:rsid w:val="000712DC"/>
    <w:rsid w:val="0007147F"/>
    <w:rsid w:val="0007247B"/>
    <w:rsid w:val="00072A89"/>
    <w:rsid w:val="000736A5"/>
    <w:rsid w:val="00074F7D"/>
    <w:rsid w:val="00075F18"/>
    <w:rsid w:val="00076C55"/>
    <w:rsid w:val="00077163"/>
    <w:rsid w:val="00077185"/>
    <w:rsid w:val="0007784D"/>
    <w:rsid w:val="0007788C"/>
    <w:rsid w:val="00077DFD"/>
    <w:rsid w:val="00080BBD"/>
    <w:rsid w:val="00080FD6"/>
    <w:rsid w:val="0008216D"/>
    <w:rsid w:val="000828A7"/>
    <w:rsid w:val="0008298C"/>
    <w:rsid w:val="00082F9D"/>
    <w:rsid w:val="00082FA7"/>
    <w:rsid w:val="00083453"/>
    <w:rsid w:val="00083997"/>
    <w:rsid w:val="00083DB4"/>
    <w:rsid w:val="00084622"/>
    <w:rsid w:val="00084625"/>
    <w:rsid w:val="00084F95"/>
    <w:rsid w:val="00085C15"/>
    <w:rsid w:val="00085CEF"/>
    <w:rsid w:val="00086E9E"/>
    <w:rsid w:val="0009055E"/>
    <w:rsid w:val="00090E22"/>
    <w:rsid w:val="00091337"/>
    <w:rsid w:val="00091CB3"/>
    <w:rsid w:val="00091DD8"/>
    <w:rsid w:val="00093733"/>
    <w:rsid w:val="00093A3B"/>
    <w:rsid w:val="00093F58"/>
    <w:rsid w:val="00094005"/>
    <w:rsid w:val="000943C9"/>
    <w:rsid w:val="00095004"/>
    <w:rsid w:val="00095452"/>
    <w:rsid w:val="000961E8"/>
    <w:rsid w:val="00096530"/>
    <w:rsid w:val="0009690F"/>
    <w:rsid w:val="00097CEC"/>
    <w:rsid w:val="000A08C5"/>
    <w:rsid w:val="000A13A1"/>
    <w:rsid w:val="000A155A"/>
    <w:rsid w:val="000A169C"/>
    <w:rsid w:val="000A2556"/>
    <w:rsid w:val="000A277A"/>
    <w:rsid w:val="000A2EF8"/>
    <w:rsid w:val="000A391C"/>
    <w:rsid w:val="000A4361"/>
    <w:rsid w:val="000A4848"/>
    <w:rsid w:val="000A49A4"/>
    <w:rsid w:val="000A4C76"/>
    <w:rsid w:val="000A6372"/>
    <w:rsid w:val="000A67F5"/>
    <w:rsid w:val="000B028D"/>
    <w:rsid w:val="000B0DB1"/>
    <w:rsid w:val="000B19FE"/>
    <w:rsid w:val="000B1EC7"/>
    <w:rsid w:val="000B298E"/>
    <w:rsid w:val="000B2FC6"/>
    <w:rsid w:val="000B490C"/>
    <w:rsid w:val="000B4C31"/>
    <w:rsid w:val="000B4DCB"/>
    <w:rsid w:val="000B55E5"/>
    <w:rsid w:val="000B5C20"/>
    <w:rsid w:val="000B5ECC"/>
    <w:rsid w:val="000B7452"/>
    <w:rsid w:val="000B7C0F"/>
    <w:rsid w:val="000C0D13"/>
    <w:rsid w:val="000C0E8A"/>
    <w:rsid w:val="000C1918"/>
    <w:rsid w:val="000C2490"/>
    <w:rsid w:val="000C285F"/>
    <w:rsid w:val="000C3040"/>
    <w:rsid w:val="000C3733"/>
    <w:rsid w:val="000C439D"/>
    <w:rsid w:val="000C4B8D"/>
    <w:rsid w:val="000C687E"/>
    <w:rsid w:val="000C7617"/>
    <w:rsid w:val="000C7730"/>
    <w:rsid w:val="000D068C"/>
    <w:rsid w:val="000D1480"/>
    <w:rsid w:val="000D27CE"/>
    <w:rsid w:val="000D29F5"/>
    <w:rsid w:val="000D315A"/>
    <w:rsid w:val="000D3901"/>
    <w:rsid w:val="000D3E92"/>
    <w:rsid w:val="000D4949"/>
    <w:rsid w:val="000D5885"/>
    <w:rsid w:val="000D5A2C"/>
    <w:rsid w:val="000D5CD9"/>
    <w:rsid w:val="000D6AFE"/>
    <w:rsid w:val="000D7C55"/>
    <w:rsid w:val="000E007A"/>
    <w:rsid w:val="000E0D5E"/>
    <w:rsid w:val="000E19FD"/>
    <w:rsid w:val="000E1F18"/>
    <w:rsid w:val="000E2037"/>
    <w:rsid w:val="000E334B"/>
    <w:rsid w:val="000E3A96"/>
    <w:rsid w:val="000E4928"/>
    <w:rsid w:val="000E4CC6"/>
    <w:rsid w:val="000E4DA1"/>
    <w:rsid w:val="000E4F31"/>
    <w:rsid w:val="000E55B5"/>
    <w:rsid w:val="000E56FE"/>
    <w:rsid w:val="000E5BCA"/>
    <w:rsid w:val="000E61B7"/>
    <w:rsid w:val="000E6FFE"/>
    <w:rsid w:val="000F074A"/>
    <w:rsid w:val="000F0D2B"/>
    <w:rsid w:val="000F1B8F"/>
    <w:rsid w:val="000F1C10"/>
    <w:rsid w:val="000F1D1C"/>
    <w:rsid w:val="000F2FDE"/>
    <w:rsid w:val="000F32C0"/>
    <w:rsid w:val="000F33CD"/>
    <w:rsid w:val="000F37E7"/>
    <w:rsid w:val="000F39C2"/>
    <w:rsid w:val="000F4234"/>
    <w:rsid w:val="000F4253"/>
    <w:rsid w:val="000F49EF"/>
    <w:rsid w:val="000F4CAC"/>
    <w:rsid w:val="000F59AF"/>
    <w:rsid w:val="000F5E68"/>
    <w:rsid w:val="000F7BB1"/>
    <w:rsid w:val="00100459"/>
    <w:rsid w:val="00100B56"/>
    <w:rsid w:val="00100C6A"/>
    <w:rsid w:val="001014BB"/>
    <w:rsid w:val="00101B13"/>
    <w:rsid w:val="00101CE4"/>
    <w:rsid w:val="001023D6"/>
    <w:rsid w:val="00102D35"/>
    <w:rsid w:val="00102E2C"/>
    <w:rsid w:val="001031BA"/>
    <w:rsid w:val="00103EF2"/>
    <w:rsid w:val="00104012"/>
    <w:rsid w:val="001043E9"/>
    <w:rsid w:val="00104B85"/>
    <w:rsid w:val="00104E27"/>
    <w:rsid w:val="0010537A"/>
    <w:rsid w:val="00105F6C"/>
    <w:rsid w:val="00106CA4"/>
    <w:rsid w:val="0010761E"/>
    <w:rsid w:val="00107B65"/>
    <w:rsid w:val="00107C1F"/>
    <w:rsid w:val="00107EAA"/>
    <w:rsid w:val="001101A9"/>
    <w:rsid w:val="00110BAC"/>
    <w:rsid w:val="0011100F"/>
    <w:rsid w:val="001114DA"/>
    <w:rsid w:val="001116E4"/>
    <w:rsid w:val="00111969"/>
    <w:rsid w:val="00111FAB"/>
    <w:rsid w:val="0011212B"/>
    <w:rsid w:val="00112C69"/>
    <w:rsid w:val="00113128"/>
    <w:rsid w:val="001144BC"/>
    <w:rsid w:val="00114B27"/>
    <w:rsid w:val="00114B87"/>
    <w:rsid w:val="001150E1"/>
    <w:rsid w:val="00115EF7"/>
    <w:rsid w:val="001162D0"/>
    <w:rsid w:val="001163FD"/>
    <w:rsid w:val="00120D95"/>
    <w:rsid w:val="001214D7"/>
    <w:rsid w:val="00121B2C"/>
    <w:rsid w:val="00121F05"/>
    <w:rsid w:val="0012218F"/>
    <w:rsid w:val="001221FA"/>
    <w:rsid w:val="00122242"/>
    <w:rsid w:val="00122429"/>
    <w:rsid w:val="001224D6"/>
    <w:rsid w:val="0012309E"/>
    <w:rsid w:val="00123B71"/>
    <w:rsid w:val="00123F17"/>
    <w:rsid w:val="00124983"/>
    <w:rsid w:val="00125377"/>
    <w:rsid w:val="00125884"/>
    <w:rsid w:val="00125D02"/>
    <w:rsid w:val="00126116"/>
    <w:rsid w:val="00126ACC"/>
    <w:rsid w:val="00126FA4"/>
    <w:rsid w:val="00127344"/>
    <w:rsid w:val="0013021D"/>
    <w:rsid w:val="00130283"/>
    <w:rsid w:val="00130662"/>
    <w:rsid w:val="00130C3E"/>
    <w:rsid w:val="0013101D"/>
    <w:rsid w:val="00131A95"/>
    <w:rsid w:val="00131D77"/>
    <w:rsid w:val="00131F37"/>
    <w:rsid w:val="001323E5"/>
    <w:rsid w:val="00132895"/>
    <w:rsid w:val="0013382A"/>
    <w:rsid w:val="00133C8C"/>
    <w:rsid w:val="0013422D"/>
    <w:rsid w:val="001348BA"/>
    <w:rsid w:val="0013503F"/>
    <w:rsid w:val="00135D71"/>
    <w:rsid w:val="00135EF0"/>
    <w:rsid w:val="00137283"/>
    <w:rsid w:val="00140E13"/>
    <w:rsid w:val="00141361"/>
    <w:rsid w:val="001416F3"/>
    <w:rsid w:val="00141E9D"/>
    <w:rsid w:val="00141F8F"/>
    <w:rsid w:val="0014256C"/>
    <w:rsid w:val="00142C0F"/>
    <w:rsid w:val="00143E47"/>
    <w:rsid w:val="001446B8"/>
    <w:rsid w:val="00145B12"/>
    <w:rsid w:val="00145CE2"/>
    <w:rsid w:val="001463E0"/>
    <w:rsid w:val="00146630"/>
    <w:rsid w:val="0014743C"/>
    <w:rsid w:val="00147C11"/>
    <w:rsid w:val="00147F0C"/>
    <w:rsid w:val="001501CE"/>
    <w:rsid w:val="001511AB"/>
    <w:rsid w:val="0015175F"/>
    <w:rsid w:val="001517A5"/>
    <w:rsid w:val="00152C9A"/>
    <w:rsid w:val="00152DA4"/>
    <w:rsid w:val="00152F01"/>
    <w:rsid w:val="00154574"/>
    <w:rsid w:val="00154903"/>
    <w:rsid w:val="0015491C"/>
    <w:rsid w:val="001553BE"/>
    <w:rsid w:val="00156033"/>
    <w:rsid w:val="001562A5"/>
    <w:rsid w:val="00156762"/>
    <w:rsid w:val="00156BC1"/>
    <w:rsid w:val="00156DC1"/>
    <w:rsid w:val="00157125"/>
    <w:rsid w:val="0016082F"/>
    <w:rsid w:val="00161364"/>
    <w:rsid w:val="00161644"/>
    <w:rsid w:val="00161948"/>
    <w:rsid w:val="001619D6"/>
    <w:rsid w:val="00161C3D"/>
    <w:rsid w:val="00161DA7"/>
    <w:rsid w:val="001621DD"/>
    <w:rsid w:val="00162F33"/>
    <w:rsid w:val="00163FFA"/>
    <w:rsid w:val="001641E7"/>
    <w:rsid w:val="001656AA"/>
    <w:rsid w:val="00165A23"/>
    <w:rsid w:val="001661BF"/>
    <w:rsid w:val="001661CA"/>
    <w:rsid w:val="00166464"/>
    <w:rsid w:val="00166630"/>
    <w:rsid w:val="00166AB1"/>
    <w:rsid w:val="00167016"/>
    <w:rsid w:val="001675DF"/>
    <w:rsid w:val="00167E49"/>
    <w:rsid w:val="0017151B"/>
    <w:rsid w:val="00171951"/>
    <w:rsid w:val="001721FE"/>
    <w:rsid w:val="001722DF"/>
    <w:rsid w:val="001722EE"/>
    <w:rsid w:val="00172B11"/>
    <w:rsid w:val="00172DA9"/>
    <w:rsid w:val="001730FA"/>
    <w:rsid w:val="0017326C"/>
    <w:rsid w:val="001758FA"/>
    <w:rsid w:val="00175929"/>
    <w:rsid w:val="0017595E"/>
    <w:rsid w:val="00176777"/>
    <w:rsid w:val="00176B19"/>
    <w:rsid w:val="00177007"/>
    <w:rsid w:val="001770E3"/>
    <w:rsid w:val="001772CA"/>
    <w:rsid w:val="00177926"/>
    <w:rsid w:val="00180179"/>
    <w:rsid w:val="00180ED8"/>
    <w:rsid w:val="00180F2F"/>
    <w:rsid w:val="0018105E"/>
    <w:rsid w:val="00181C4D"/>
    <w:rsid w:val="00182C40"/>
    <w:rsid w:val="001831FE"/>
    <w:rsid w:val="00183579"/>
    <w:rsid w:val="00183BE0"/>
    <w:rsid w:val="00184D5C"/>
    <w:rsid w:val="00184FA1"/>
    <w:rsid w:val="001851D5"/>
    <w:rsid w:val="001859EF"/>
    <w:rsid w:val="00185F9F"/>
    <w:rsid w:val="001868A9"/>
    <w:rsid w:val="00186C6C"/>
    <w:rsid w:val="00187304"/>
    <w:rsid w:val="00187374"/>
    <w:rsid w:val="0018763C"/>
    <w:rsid w:val="00187E01"/>
    <w:rsid w:val="00187F23"/>
    <w:rsid w:val="001907BC"/>
    <w:rsid w:val="00190EF8"/>
    <w:rsid w:val="001911E3"/>
    <w:rsid w:val="00191A98"/>
    <w:rsid w:val="001929D5"/>
    <w:rsid w:val="00193EA6"/>
    <w:rsid w:val="00195760"/>
    <w:rsid w:val="0019633A"/>
    <w:rsid w:val="00196A99"/>
    <w:rsid w:val="00196E7F"/>
    <w:rsid w:val="00197E07"/>
    <w:rsid w:val="00197F7F"/>
    <w:rsid w:val="001A0112"/>
    <w:rsid w:val="001A05E7"/>
    <w:rsid w:val="001A164D"/>
    <w:rsid w:val="001A1701"/>
    <w:rsid w:val="001A1E4B"/>
    <w:rsid w:val="001A2054"/>
    <w:rsid w:val="001A27DB"/>
    <w:rsid w:val="001A2C8B"/>
    <w:rsid w:val="001A3278"/>
    <w:rsid w:val="001A35B0"/>
    <w:rsid w:val="001A3DD5"/>
    <w:rsid w:val="001A4678"/>
    <w:rsid w:val="001A4781"/>
    <w:rsid w:val="001A4A1E"/>
    <w:rsid w:val="001A62BA"/>
    <w:rsid w:val="001A6BB3"/>
    <w:rsid w:val="001A6CE9"/>
    <w:rsid w:val="001A6DAF"/>
    <w:rsid w:val="001A7379"/>
    <w:rsid w:val="001B0321"/>
    <w:rsid w:val="001B0354"/>
    <w:rsid w:val="001B0DE0"/>
    <w:rsid w:val="001B10CB"/>
    <w:rsid w:val="001B141B"/>
    <w:rsid w:val="001B177A"/>
    <w:rsid w:val="001B2C54"/>
    <w:rsid w:val="001B32BB"/>
    <w:rsid w:val="001B3710"/>
    <w:rsid w:val="001B3EC4"/>
    <w:rsid w:val="001B46C5"/>
    <w:rsid w:val="001B4DCB"/>
    <w:rsid w:val="001B6639"/>
    <w:rsid w:val="001B7581"/>
    <w:rsid w:val="001B7666"/>
    <w:rsid w:val="001B7BA6"/>
    <w:rsid w:val="001C02B4"/>
    <w:rsid w:val="001C0893"/>
    <w:rsid w:val="001C09F4"/>
    <w:rsid w:val="001C19F8"/>
    <w:rsid w:val="001C2752"/>
    <w:rsid w:val="001C2981"/>
    <w:rsid w:val="001C3637"/>
    <w:rsid w:val="001C3967"/>
    <w:rsid w:val="001C3E89"/>
    <w:rsid w:val="001C420D"/>
    <w:rsid w:val="001C4E5D"/>
    <w:rsid w:val="001C5131"/>
    <w:rsid w:val="001C5BEE"/>
    <w:rsid w:val="001C5C41"/>
    <w:rsid w:val="001C64C7"/>
    <w:rsid w:val="001C7837"/>
    <w:rsid w:val="001D0B37"/>
    <w:rsid w:val="001D0C5F"/>
    <w:rsid w:val="001D0CC4"/>
    <w:rsid w:val="001D0D8B"/>
    <w:rsid w:val="001D19B7"/>
    <w:rsid w:val="001D1F95"/>
    <w:rsid w:val="001D22D7"/>
    <w:rsid w:val="001D264A"/>
    <w:rsid w:val="001D2ED4"/>
    <w:rsid w:val="001D3820"/>
    <w:rsid w:val="001D3933"/>
    <w:rsid w:val="001D4BAE"/>
    <w:rsid w:val="001D4D0C"/>
    <w:rsid w:val="001D573C"/>
    <w:rsid w:val="001D5B31"/>
    <w:rsid w:val="001D69DB"/>
    <w:rsid w:val="001D779B"/>
    <w:rsid w:val="001D7834"/>
    <w:rsid w:val="001D79BA"/>
    <w:rsid w:val="001E027D"/>
    <w:rsid w:val="001E07EA"/>
    <w:rsid w:val="001E0D86"/>
    <w:rsid w:val="001E0F8F"/>
    <w:rsid w:val="001E11A3"/>
    <w:rsid w:val="001E17B3"/>
    <w:rsid w:val="001E1C28"/>
    <w:rsid w:val="001E3125"/>
    <w:rsid w:val="001E385C"/>
    <w:rsid w:val="001E3ECF"/>
    <w:rsid w:val="001E3ED3"/>
    <w:rsid w:val="001E3FA4"/>
    <w:rsid w:val="001E3FC0"/>
    <w:rsid w:val="001E49E6"/>
    <w:rsid w:val="001E4E52"/>
    <w:rsid w:val="001E5A5C"/>
    <w:rsid w:val="001E76FA"/>
    <w:rsid w:val="001F073A"/>
    <w:rsid w:val="001F1053"/>
    <w:rsid w:val="001F19A1"/>
    <w:rsid w:val="001F1F0F"/>
    <w:rsid w:val="001F2268"/>
    <w:rsid w:val="001F251D"/>
    <w:rsid w:val="001F2755"/>
    <w:rsid w:val="001F2BF5"/>
    <w:rsid w:val="001F317C"/>
    <w:rsid w:val="001F3583"/>
    <w:rsid w:val="001F39E1"/>
    <w:rsid w:val="001F3B68"/>
    <w:rsid w:val="001F4064"/>
    <w:rsid w:val="001F518E"/>
    <w:rsid w:val="001F51E0"/>
    <w:rsid w:val="001F5DC6"/>
    <w:rsid w:val="001F602A"/>
    <w:rsid w:val="001F65AE"/>
    <w:rsid w:val="001F7363"/>
    <w:rsid w:val="001F75D8"/>
    <w:rsid w:val="001F77D8"/>
    <w:rsid w:val="001F7C5C"/>
    <w:rsid w:val="00200123"/>
    <w:rsid w:val="00200FB3"/>
    <w:rsid w:val="00201003"/>
    <w:rsid w:val="00201CC9"/>
    <w:rsid w:val="002021ED"/>
    <w:rsid w:val="00202780"/>
    <w:rsid w:val="00202B45"/>
    <w:rsid w:val="002031F7"/>
    <w:rsid w:val="002044D3"/>
    <w:rsid w:val="00204D3E"/>
    <w:rsid w:val="00204F78"/>
    <w:rsid w:val="00205508"/>
    <w:rsid w:val="002061FD"/>
    <w:rsid w:val="00206814"/>
    <w:rsid w:val="002069E8"/>
    <w:rsid w:val="00207BB9"/>
    <w:rsid w:val="00210748"/>
    <w:rsid w:val="00211B03"/>
    <w:rsid w:val="00212577"/>
    <w:rsid w:val="00212879"/>
    <w:rsid w:val="00213548"/>
    <w:rsid w:val="002137D2"/>
    <w:rsid w:val="0021394E"/>
    <w:rsid w:val="00214743"/>
    <w:rsid w:val="0021484D"/>
    <w:rsid w:val="00214B53"/>
    <w:rsid w:val="00214DC9"/>
    <w:rsid w:val="00215DAB"/>
    <w:rsid w:val="00216190"/>
    <w:rsid w:val="0021670A"/>
    <w:rsid w:val="00217D95"/>
    <w:rsid w:val="002204BE"/>
    <w:rsid w:val="00220662"/>
    <w:rsid w:val="00220726"/>
    <w:rsid w:val="00220EFA"/>
    <w:rsid w:val="0022143B"/>
    <w:rsid w:val="00221659"/>
    <w:rsid w:val="00221AAF"/>
    <w:rsid w:val="00221DDA"/>
    <w:rsid w:val="002221E2"/>
    <w:rsid w:val="002223B4"/>
    <w:rsid w:val="00222D53"/>
    <w:rsid w:val="00223B5E"/>
    <w:rsid w:val="00224938"/>
    <w:rsid w:val="002250CC"/>
    <w:rsid w:val="00225FD5"/>
    <w:rsid w:val="00226B98"/>
    <w:rsid w:val="00227572"/>
    <w:rsid w:val="00230F55"/>
    <w:rsid w:val="002314B2"/>
    <w:rsid w:val="00231C06"/>
    <w:rsid w:val="00231FF7"/>
    <w:rsid w:val="002326CB"/>
    <w:rsid w:val="00232B2F"/>
    <w:rsid w:val="00232D31"/>
    <w:rsid w:val="00234517"/>
    <w:rsid w:val="002351C7"/>
    <w:rsid w:val="002352C8"/>
    <w:rsid w:val="00235B5E"/>
    <w:rsid w:val="0023620D"/>
    <w:rsid w:val="00236400"/>
    <w:rsid w:val="00236492"/>
    <w:rsid w:val="00236C05"/>
    <w:rsid w:val="002371A1"/>
    <w:rsid w:val="00237D2A"/>
    <w:rsid w:val="002409D5"/>
    <w:rsid w:val="00240ADB"/>
    <w:rsid w:val="00241324"/>
    <w:rsid w:val="002416A6"/>
    <w:rsid w:val="00241FF6"/>
    <w:rsid w:val="00242035"/>
    <w:rsid w:val="002422F4"/>
    <w:rsid w:val="002423F6"/>
    <w:rsid w:val="00246E64"/>
    <w:rsid w:val="00247955"/>
    <w:rsid w:val="00250030"/>
    <w:rsid w:val="0025091A"/>
    <w:rsid w:val="00252B35"/>
    <w:rsid w:val="002532FC"/>
    <w:rsid w:val="00253408"/>
    <w:rsid w:val="00253E14"/>
    <w:rsid w:val="00254988"/>
    <w:rsid w:val="00254E0B"/>
    <w:rsid w:val="002556D6"/>
    <w:rsid w:val="002562CE"/>
    <w:rsid w:val="00256BCF"/>
    <w:rsid w:val="002579BC"/>
    <w:rsid w:val="00257F86"/>
    <w:rsid w:val="00260558"/>
    <w:rsid w:val="00261E2A"/>
    <w:rsid w:val="00263127"/>
    <w:rsid w:val="00263356"/>
    <w:rsid w:val="00263DC0"/>
    <w:rsid w:val="002650B1"/>
    <w:rsid w:val="00265381"/>
    <w:rsid w:val="002669EC"/>
    <w:rsid w:val="00267E35"/>
    <w:rsid w:val="002708A5"/>
    <w:rsid w:val="00270CE1"/>
    <w:rsid w:val="00270ED3"/>
    <w:rsid w:val="00271801"/>
    <w:rsid w:val="00271938"/>
    <w:rsid w:val="00272662"/>
    <w:rsid w:val="0027283D"/>
    <w:rsid w:val="00272DA6"/>
    <w:rsid w:val="00272DF3"/>
    <w:rsid w:val="0027303A"/>
    <w:rsid w:val="00273F02"/>
    <w:rsid w:val="0027706C"/>
    <w:rsid w:val="00280089"/>
    <w:rsid w:val="00280A61"/>
    <w:rsid w:val="0028109A"/>
    <w:rsid w:val="00281824"/>
    <w:rsid w:val="00281A25"/>
    <w:rsid w:val="00281C18"/>
    <w:rsid w:val="00282197"/>
    <w:rsid w:val="0028234E"/>
    <w:rsid w:val="0028245F"/>
    <w:rsid w:val="00282F45"/>
    <w:rsid w:val="002831C7"/>
    <w:rsid w:val="00283BEF"/>
    <w:rsid w:val="0028432B"/>
    <w:rsid w:val="00284672"/>
    <w:rsid w:val="00285392"/>
    <w:rsid w:val="00285991"/>
    <w:rsid w:val="00285DC2"/>
    <w:rsid w:val="00285E49"/>
    <w:rsid w:val="002864B6"/>
    <w:rsid w:val="002879E0"/>
    <w:rsid w:val="00290520"/>
    <w:rsid w:val="00291A09"/>
    <w:rsid w:val="002925DE"/>
    <w:rsid w:val="002929F5"/>
    <w:rsid w:val="002934B4"/>
    <w:rsid w:val="002936B1"/>
    <w:rsid w:val="002945C9"/>
    <w:rsid w:val="002946D3"/>
    <w:rsid w:val="00294E4A"/>
    <w:rsid w:val="00294F38"/>
    <w:rsid w:val="002952FD"/>
    <w:rsid w:val="0029582D"/>
    <w:rsid w:val="00295862"/>
    <w:rsid w:val="00295D40"/>
    <w:rsid w:val="00296B09"/>
    <w:rsid w:val="00296FE5"/>
    <w:rsid w:val="00296FF4"/>
    <w:rsid w:val="002A13A4"/>
    <w:rsid w:val="002A16F6"/>
    <w:rsid w:val="002A30C0"/>
    <w:rsid w:val="002A3C36"/>
    <w:rsid w:val="002A3CBA"/>
    <w:rsid w:val="002A3D15"/>
    <w:rsid w:val="002A4D5F"/>
    <w:rsid w:val="002A557B"/>
    <w:rsid w:val="002A5688"/>
    <w:rsid w:val="002A5887"/>
    <w:rsid w:val="002A61DA"/>
    <w:rsid w:val="002A7BE9"/>
    <w:rsid w:val="002A7C6A"/>
    <w:rsid w:val="002B0616"/>
    <w:rsid w:val="002B0759"/>
    <w:rsid w:val="002B089B"/>
    <w:rsid w:val="002B0F1D"/>
    <w:rsid w:val="002B147C"/>
    <w:rsid w:val="002B26B0"/>
    <w:rsid w:val="002B2E71"/>
    <w:rsid w:val="002B3404"/>
    <w:rsid w:val="002B39F2"/>
    <w:rsid w:val="002B3AC1"/>
    <w:rsid w:val="002B3C56"/>
    <w:rsid w:val="002B40A9"/>
    <w:rsid w:val="002B45A2"/>
    <w:rsid w:val="002B4754"/>
    <w:rsid w:val="002B4C6E"/>
    <w:rsid w:val="002B5028"/>
    <w:rsid w:val="002B5090"/>
    <w:rsid w:val="002B51A2"/>
    <w:rsid w:val="002B5234"/>
    <w:rsid w:val="002B5438"/>
    <w:rsid w:val="002B5518"/>
    <w:rsid w:val="002B57C2"/>
    <w:rsid w:val="002B64FB"/>
    <w:rsid w:val="002B7124"/>
    <w:rsid w:val="002B7346"/>
    <w:rsid w:val="002B7F81"/>
    <w:rsid w:val="002C0065"/>
    <w:rsid w:val="002C0771"/>
    <w:rsid w:val="002C0A66"/>
    <w:rsid w:val="002C0BDA"/>
    <w:rsid w:val="002C19FE"/>
    <w:rsid w:val="002C1C92"/>
    <w:rsid w:val="002C1DAA"/>
    <w:rsid w:val="002C239E"/>
    <w:rsid w:val="002C30BE"/>
    <w:rsid w:val="002C4345"/>
    <w:rsid w:val="002C450E"/>
    <w:rsid w:val="002C4688"/>
    <w:rsid w:val="002C562B"/>
    <w:rsid w:val="002C5656"/>
    <w:rsid w:val="002C57CC"/>
    <w:rsid w:val="002C60B3"/>
    <w:rsid w:val="002C6C2F"/>
    <w:rsid w:val="002C7049"/>
    <w:rsid w:val="002C74E7"/>
    <w:rsid w:val="002C7A59"/>
    <w:rsid w:val="002D102E"/>
    <w:rsid w:val="002D1F15"/>
    <w:rsid w:val="002D2605"/>
    <w:rsid w:val="002D2614"/>
    <w:rsid w:val="002D2FFB"/>
    <w:rsid w:val="002D3BE4"/>
    <w:rsid w:val="002D3DF6"/>
    <w:rsid w:val="002D3F23"/>
    <w:rsid w:val="002D40D3"/>
    <w:rsid w:val="002D43ED"/>
    <w:rsid w:val="002D4594"/>
    <w:rsid w:val="002D4AEF"/>
    <w:rsid w:val="002D4D70"/>
    <w:rsid w:val="002D520D"/>
    <w:rsid w:val="002D5797"/>
    <w:rsid w:val="002D596F"/>
    <w:rsid w:val="002D7516"/>
    <w:rsid w:val="002D7546"/>
    <w:rsid w:val="002D7E37"/>
    <w:rsid w:val="002E0488"/>
    <w:rsid w:val="002E0815"/>
    <w:rsid w:val="002E139F"/>
    <w:rsid w:val="002E18F1"/>
    <w:rsid w:val="002E1C49"/>
    <w:rsid w:val="002E1D09"/>
    <w:rsid w:val="002E1E58"/>
    <w:rsid w:val="002E1EAE"/>
    <w:rsid w:val="002E445F"/>
    <w:rsid w:val="002E4927"/>
    <w:rsid w:val="002E4C54"/>
    <w:rsid w:val="002E57CD"/>
    <w:rsid w:val="002E5B73"/>
    <w:rsid w:val="002E6382"/>
    <w:rsid w:val="002E725C"/>
    <w:rsid w:val="002E7AB7"/>
    <w:rsid w:val="002F009D"/>
    <w:rsid w:val="002F08E9"/>
    <w:rsid w:val="002F0919"/>
    <w:rsid w:val="002F0C59"/>
    <w:rsid w:val="002F2DB2"/>
    <w:rsid w:val="002F3FD6"/>
    <w:rsid w:val="002F47B8"/>
    <w:rsid w:val="002F61C2"/>
    <w:rsid w:val="002F6C31"/>
    <w:rsid w:val="002F71AA"/>
    <w:rsid w:val="002F789D"/>
    <w:rsid w:val="002F7997"/>
    <w:rsid w:val="002F79D8"/>
    <w:rsid w:val="002F7BF8"/>
    <w:rsid w:val="002F7ED8"/>
    <w:rsid w:val="003007B5"/>
    <w:rsid w:val="00300D8C"/>
    <w:rsid w:val="00300DA3"/>
    <w:rsid w:val="00301482"/>
    <w:rsid w:val="0030181D"/>
    <w:rsid w:val="003023AD"/>
    <w:rsid w:val="00302FB5"/>
    <w:rsid w:val="00302FED"/>
    <w:rsid w:val="003035EA"/>
    <w:rsid w:val="00303B97"/>
    <w:rsid w:val="00304035"/>
    <w:rsid w:val="003049B0"/>
    <w:rsid w:val="00304D8C"/>
    <w:rsid w:val="00305104"/>
    <w:rsid w:val="0030686A"/>
    <w:rsid w:val="00306AB3"/>
    <w:rsid w:val="0030797F"/>
    <w:rsid w:val="00307C8F"/>
    <w:rsid w:val="00310537"/>
    <w:rsid w:val="00310594"/>
    <w:rsid w:val="0031061E"/>
    <w:rsid w:val="00310B3F"/>
    <w:rsid w:val="00310E8A"/>
    <w:rsid w:val="00311F00"/>
    <w:rsid w:val="00313103"/>
    <w:rsid w:val="00313125"/>
    <w:rsid w:val="00315261"/>
    <w:rsid w:val="00315FAB"/>
    <w:rsid w:val="00317286"/>
    <w:rsid w:val="00321543"/>
    <w:rsid w:val="00321815"/>
    <w:rsid w:val="00321C3E"/>
    <w:rsid w:val="00322238"/>
    <w:rsid w:val="003222E0"/>
    <w:rsid w:val="00322D45"/>
    <w:rsid w:val="003238E5"/>
    <w:rsid w:val="00323E6C"/>
    <w:rsid w:val="00324276"/>
    <w:rsid w:val="00325532"/>
    <w:rsid w:val="003255A8"/>
    <w:rsid w:val="0032784F"/>
    <w:rsid w:val="00327B81"/>
    <w:rsid w:val="00327FED"/>
    <w:rsid w:val="003310F3"/>
    <w:rsid w:val="0033137E"/>
    <w:rsid w:val="00331E47"/>
    <w:rsid w:val="0033279C"/>
    <w:rsid w:val="00332886"/>
    <w:rsid w:val="00334B24"/>
    <w:rsid w:val="00334F9B"/>
    <w:rsid w:val="00336D6C"/>
    <w:rsid w:val="0033744E"/>
    <w:rsid w:val="003415C4"/>
    <w:rsid w:val="00342658"/>
    <w:rsid w:val="00342EB4"/>
    <w:rsid w:val="00343C7F"/>
    <w:rsid w:val="00343DEF"/>
    <w:rsid w:val="0034474E"/>
    <w:rsid w:val="00344CAA"/>
    <w:rsid w:val="0034530C"/>
    <w:rsid w:val="00346465"/>
    <w:rsid w:val="0034652C"/>
    <w:rsid w:val="003469CA"/>
    <w:rsid w:val="00350EB1"/>
    <w:rsid w:val="00351377"/>
    <w:rsid w:val="00351862"/>
    <w:rsid w:val="00351B17"/>
    <w:rsid w:val="003523E8"/>
    <w:rsid w:val="003525DB"/>
    <w:rsid w:val="003526AA"/>
    <w:rsid w:val="003528E0"/>
    <w:rsid w:val="003532CD"/>
    <w:rsid w:val="003534B2"/>
    <w:rsid w:val="00353A94"/>
    <w:rsid w:val="00353EEC"/>
    <w:rsid w:val="003545E9"/>
    <w:rsid w:val="003546A7"/>
    <w:rsid w:val="00355976"/>
    <w:rsid w:val="00355A2B"/>
    <w:rsid w:val="00356AE8"/>
    <w:rsid w:val="00356EDE"/>
    <w:rsid w:val="00357C61"/>
    <w:rsid w:val="003604D3"/>
    <w:rsid w:val="0036136E"/>
    <w:rsid w:val="00361F45"/>
    <w:rsid w:val="003620E1"/>
    <w:rsid w:val="00362529"/>
    <w:rsid w:val="00362E53"/>
    <w:rsid w:val="00363242"/>
    <w:rsid w:val="00363658"/>
    <w:rsid w:val="003638FF"/>
    <w:rsid w:val="00363C45"/>
    <w:rsid w:val="00363CDB"/>
    <w:rsid w:val="0036417B"/>
    <w:rsid w:val="003647F3"/>
    <w:rsid w:val="003649A2"/>
    <w:rsid w:val="003651F2"/>
    <w:rsid w:val="0036522F"/>
    <w:rsid w:val="00365834"/>
    <w:rsid w:val="003666F4"/>
    <w:rsid w:val="00366722"/>
    <w:rsid w:val="00367202"/>
    <w:rsid w:val="00370574"/>
    <w:rsid w:val="003711E9"/>
    <w:rsid w:val="003721DF"/>
    <w:rsid w:val="003725C3"/>
    <w:rsid w:val="00372CDA"/>
    <w:rsid w:val="00373322"/>
    <w:rsid w:val="00373A32"/>
    <w:rsid w:val="003744B8"/>
    <w:rsid w:val="00374C75"/>
    <w:rsid w:val="00374F86"/>
    <w:rsid w:val="00375286"/>
    <w:rsid w:val="0037554C"/>
    <w:rsid w:val="003761A3"/>
    <w:rsid w:val="0037734E"/>
    <w:rsid w:val="00377B9D"/>
    <w:rsid w:val="003805C8"/>
    <w:rsid w:val="003813F4"/>
    <w:rsid w:val="0038150F"/>
    <w:rsid w:val="00381827"/>
    <w:rsid w:val="00381E54"/>
    <w:rsid w:val="003823A7"/>
    <w:rsid w:val="00382F33"/>
    <w:rsid w:val="0038305D"/>
    <w:rsid w:val="00384648"/>
    <w:rsid w:val="003847EA"/>
    <w:rsid w:val="0038489F"/>
    <w:rsid w:val="00384D99"/>
    <w:rsid w:val="003854B0"/>
    <w:rsid w:val="003856B7"/>
    <w:rsid w:val="003862BB"/>
    <w:rsid w:val="00386CAC"/>
    <w:rsid w:val="00387671"/>
    <w:rsid w:val="0038789B"/>
    <w:rsid w:val="00387D0F"/>
    <w:rsid w:val="00387FB4"/>
    <w:rsid w:val="0039088A"/>
    <w:rsid w:val="003912B8"/>
    <w:rsid w:val="003913A6"/>
    <w:rsid w:val="00391945"/>
    <w:rsid w:val="00391D71"/>
    <w:rsid w:val="003922EF"/>
    <w:rsid w:val="0039234E"/>
    <w:rsid w:val="003939C4"/>
    <w:rsid w:val="00393B35"/>
    <w:rsid w:val="00393F19"/>
    <w:rsid w:val="0039470A"/>
    <w:rsid w:val="00395835"/>
    <w:rsid w:val="00395C03"/>
    <w:rsid w:val="00396947"/>
    <w:rsid w:val="003A0694"/>
    <w:rsid w:val="003A0951"/>
    <w:rsid w:val="003A0EA9"/>
    <w:rsid w:val="003A1814"/>
    <w:rsid w:val="003A27C3"/>
    <w:rsid w:val="003A2CEA"/>
    <w:rsid w:val="003A3424"/>
    <w:rsid w:val="003A4282"/>
    <w:rsid w:val="003A42A9"/>
    <w:rsid w:val="003A4744"/>
    <w:rsid w:val="003A4B73"/>
    <w:rsid w:val="003A5AA9"/>
    <w:rsid w:val="003A70C9"/>
    <w:rsid w:val="003B02F1"/>
    <w:rsid w:val="003B03ED"/>
    <w:rsid w:val="003B059C"/>
    <w:rsid w:val="003B08E5"/>
    <w:rsid w:val="003B166C"/>
    <w:rsid w:val="003B33B4"/>
    <w:rsid w:val="003B3822"/>
    <w:rsid w:val="003B4D59"/>
    <w:rsid w:val="003B5834"/>
    <w:rsid w:val="003B65F3"/>
    <w:rsid w:val="003B6C14"/>
    <w:rsid w:val="003C0346"/>
    <w:rsid w:val="003C0A8F"/>
    <w:rsid w:val="003C0FE6"/>
    <w:rsid w:val="003C119F"/>
    <w:rsid w:val="003C1FFA"/>
    <w:rsid w:val="003C28BA"/>
    <w:rsid w:val="003C2BEF"/>
    <w:rsid w:val="003C2E48"/>
    <w:rsid w:val="003C2E93"/>
    <w:rsid w:val="003C4EB2"/>
    <w:rsid w:val="003C5082"/>
    <w:rsid w:val="003C556A"/>
    <w:rsid w:val="003C6929"/>
    <w:rsid w:val="003D1B01"/>
    <w:rsid w:val="003D1F13"/>
    <w:rsid w:val="003D44D8"/>
    <w:rsid w:val="003D514D"/>
    <w:rsid w:val="003D53A1"/>
    <w:rsid w:val="003D63A1"/>
    <w:rsid w:val="003D6688"/>
    <w:rsid w:val="003D6B64"/>
    <w:rsid w:val="003D6E0D"/>
    <w:rsid w:val="003D7C08"/>
    <w:rsid w:val="003E0467"/>
    <w:rsid w:val="003E06F0"/>
    <w:rsid w:val="003E1227"/>
    <w:rsid w:val="003E1C40"/>
    <w:rsid w:val="003E1CD2"/>
    <w:rsid w:val="003E1FE4"/>
    <w:rsid w:val="003E27CF"/>
    <w:rsid w:val="003E2846"/>
    <w:rsid w:val="003E3947"/>
    <w:rsid w:val="003E4A72"/>
    <w:rsid w:val="003E4DD7"/>
    <w:rsid w:val="003E5ED2"/>
    <w:rsid w:val="003E7362"/>
    <w:rsid w:val="003E73B3"/>
    <w:rsid w:val="003E7820"/>
    <w:rsid w:val="003E7DDD"/>
    <w:rsid w:val="003F106F"/>
    <w:rsid w:val="003F12BC"/>
    <w:rsid w:val="003F1832"/>
    <w:rsid w:val="003F2143"/>
    <w:rsid w:val="003F2AA0"/>
    <w:rsid w:val="003F2B00"/>
    <w:rsid w:val="003F3A62"/>
    <w:rsid w:val="003F3E7D"/>
    <w:rsid w:val="003F46FE"/>
    <w:rsid w:val="003F4A1D"/>
    <w:rsid w:val="003F56C3"/>
    <w:rsid w:val="003F5A1E"/>
    <w:rsid w:val="003F5EDE"/>
    <w:rsid w:val="003F6D98"/>
    <w:rsid w:val="003F71E4"/>
    <w:rsid w:val="003F7B27"/>
    <w:rsid w:val="004006C7"/>
    <w:rsid w:val="00401781"/>
    <w:rsid w:val="00401E7A"/>
    <w:rsid w:val="00401F98"/>
    <w:rsid w:val="004021EE"/>
    <w:rsid w:val="00402719"/>
    <w:rsid w:val="0040382A"/>
    <w:rsid w:val="00403A90"/>
    <w:rsid w:val="00404C70"/>
    <w:rsid w:val="00406818"/>
    <w:rsid w:val="00406A99"/>
    <w:rsid w:val="00407026"/>
    <w:rsid w:val="004078B7"/>
    <w:rsid w:val="00407944"/>
    <w:rsid w:val="00407D36"/>
    <w:rsid w:val="00410101"/>
    <w:rsid w:val="0041020F"/>
    <w:rsid w:val="00410A81"/>
    <w:rsid w:val="00411220"/>
    <w:rsid w:val="004139C4"/>
    <w:rsid w:val="00414418"/>
    <w:rsid w:val="00414D5E"/>
    <w:rsid w:val="0041500E"/>
    <w:rsid w:val="004152BB"/>
    <w:rsid w:val="00415E7B"/>
    <w:rsid w:val="0041659F"/>
    <w:rsid w:val="00417778"/>
    <w:rsid w:val="004205DB"/>
    <w:rsid w:val="00420866"/>
    <w:rsid w:val="004209DF"/>
    <w:rsid w:val="004216CD"/>
    <w:rsid w:val="00421D3E"/>
    <w:rsid w:val="004231ED"/>
    <w:rsid w:val="00423BB8"/>
    <w:rsid w:val="00423BD5"/>
    <w:rsid w:val="00423C04"/>
    <w:rsid w:val="00423C85"/>
    <w:rsid w:val="00424C00"/>
    <w:rsid w:val="00424FAF"/>
    <w:rsid w:val="004250F6"/>
    <w:rsid w:val="004256FA"/>
    <w:rsid w:val="00426F07"/>
    <w:rsid w:val="00427421"/>
    <w:rsid w:val="00427606"/>
    <w:rsid w:val="00430223"/>
    <w:rsid w:val="0043030F"/>
    <w:rsid w:val="00431230"/>
    <w:rsid w:val="00431334"/>
    <w:rsid w:val="00431555"/>
    <w:rsid w:val="00431E8E"/>
    <w:rsid w:val="004331BC"/>
    <w:rsid w:val="00433203"/>
    <w:rsid w:val="0043427D"/>
    <w:rsid w:val="00435456"/>
    <w:rsid w:val="00436455"/>
    <w:rsid w:val="004365AA"/>
    <w:rsid w:val="00436A41"/>
    <w:rsid w:val="00436DDC"/>
    <w:rsid w:val="00436FF7"/>
    <w:rsid w:val="00437825"/>
    <w:rsid w:val="004379E8"/>
    <w:rsid w:val="00440CAA"/>
    <w:rsid w:val="004410E3"/>
    <w:rsid w:val="0044135B"/>
    <w:rsid w:val="004423ED"/>
    <w:rsid w:val="004425E7"/>
    <w:rsid w:val="004443A7"/>
    <w:rsid w:val="004443F2"/>
    <w:rsid w:val="004452D4"/>
    <w:rsid w:val="0044543C"/>
    <w:rsid w:val="00445C72"/>
    <w:rsid w:val="004468F2"/>
    <w:rsid w:val="00450233"/>
    <w:rsid w:val="00450F2E"/>
    <w:rsid w:val="00451253"/>
    <w:rsid w:val="00451347"/>
    <w:rsid w:val="0045167F"/>
    <w:rsid w:val="004517CA"/>
    <w:rsid w:val="0045237C"/>
    <w:rsid w:val="00452C5D"/>
    <w:rsid w:val="00452CC1"/>
    <w:rsid w:val="004542B2"/>
    <w:rsid w:val="00454B50"/>
    <w:rsid w:val="00454BEE"/>
    <w:rsid w:val="00454E6F"/>
    <w:rsid w:val="004555F7"/>
    <w:rsid w:val="00455BD7"/>
    <w:rsid w:val="00456779"/>
    <w:rsid w:val="0045719F"/>
    <w:rsid w:val="00457D40"/>
    <w:rsid w:val="00457E4D"/>
    <w:rsid w:val="0046024D"/>
    <w:rsid w:val="004606C9"/>
    <w:rsid w:val="004608F1"/>
    <w:rsid w:val="00461960"/>
    <w:rsid w:val="00461F8E"/>
    <w:rsid w:val="00463C64"/>
    <w:rsid w:val="00464C5C"/>
    <w:rsid w:val="00464E01"/>
    <w:rsid w:val="0046624A"/>
    <w:rsid w:val="00466401"/>
    <w:rsid w:val="0046733C"/>
    <w:rsid w:val="00467378"/>
    <w:rsid w:val="00467A97"/>
    <w:rsid w:val="00470C4A"/>
    <w:rsid w:val="0047126E"/>
    <w:rsid w:val="00471D70"/>
    <w:rsid w:val="00471E9F"/>
    <w:rsid w:val="004721EA"/>
    <w:rsid w:val="004746F2"/>
    <w:rsid w:val="00475177"/>
    <w:rsid w:val="004758DC"/>
    <w:rsid w:val="00476A77"/>
    <w:rsid w:val="00476B97"/>
    <w:rsid w:val="00480039"/>
    <w:rsid w:val="00480316"/>
    <w:rsid w:val="00480AB3"/>
    <w:rsid w:val="00480B70"/>
    <w:rsid w:val="004812FD"/>
    <w:rsid w:val="00481653"/>
    <w:rsid w:val="004818FB"/>
    <w:rsid w:val="00481B68"/>
    <w:rsid w:val="00482655"/>
    <w:rsid w:val="00482874"/>
    <w:rsid w:val="00483195"/>
    <w:rsid w:val="00483A63"/>
    <w:rsid w:val="00484008"/>
    <w:rsid w:val="00484481"/>
    <w:rsid w:val="00484568"/>
    <w:rsid w:val="004845AF"/>
    <w:rsid w:val="004848AF"/>
    <w:rsid w:val="00484C7C"/>
    <w:rsid w:val="0048509D"/>
    <w:rsid w:val="0048706E"/>
    <w:rsid w:val="00487B78"/>
    <w:rsid w:val="004907F4"/>
    <w:rsid w:val="00490BB7"/>
    <w:rsid w:val="00490E65"/>
    <w:rsid w:val="004926EF"/>
    <w:rsid w:val="00492B98"/>
    <w:rsid w:val="004944EB"/>
    <w:rsid w:val="004967E2"/>
    <w:rsid w:val="004969ED"/>
    <w:rsid w:val="00496B75"/>
    <w:rsid w:val="00496DB8"/>
    <w:rsid w:val="00497851"/>
    <w:rsid w:val="004A0563"/>
    <w:rsid w:val="004A06DA"/>
    <w:rsid w:val="004A14A9"/>
    <w:rsid w:val="004A248D"/>
    <w:rsid w:val="004A2F25"/>
    <w:rsid w:val="004A300A"/>
    <w:rsid w:val="004A319D"/>
    <w:rsid w:val="004A3565"/>
    <w:rsid w:val="004A3E0A"/>
    <w:rsid w:val="004A456A"/>
    <w:rsid w:val="004A4C97"/>
    <w:rsid w:val="004A50A0"/>
    <w:rsid w:val="004A51F1"/>
    <w:rsid w:val="004A5618"/>
    <w:rsid w:val="004A5721"/>
    <w:rsid w:val="004A58F1"/>
    <w:rsid w:val="004A5B78"/>
    <w:rsid w:val="004A7B12"/>
    <w:rsid w:val="004B02A1"/>
    <w:rsid w:val="004B04F3"/>
    <w:rsid w:val="004B0978"/>
    <w:rsid w:val="004B0BDF"/>
    <w:rsid w:val="004B0D98"/>
    <w:rsid w:val="004B1834"/>
    <w:rsid w:val="004B195B"/>
    <w:rsid w:val="004B197D"/>
    <w:rsid w:val="004B220B"/>
    <w:rsid w:val="004B2A11"/>
    <w:rsid w:val="004B3034"/>
    <w:rsid w:val="004B30CB"/>
    <w:rsid w:val="004B3583"/>
    <w:rsid w:val="004B37B8"/>
    <w:rsid w:val="004B3BD3"/>
    <w:rsid w:val="004B3E6F"/>
    <w:rsid w:val="004B4774"/>
    <w:rsid w:val="004B50C7"/>
    <w:rsid w:val="004B5504"/>
    <w:rsid w:val="004B655F"/>
    <w:rsid w:val="004B6FB3"/>
    <w:rsid w:val="004B7711"/>
    <w:rsid w:val="004B7ED5"/>
    <w:rsid w:val="004C090D"/>
    <w:rsid w:val="004C0AC5"/>
    <w:rsid w:val="004C160B"/>
    <w:rsid w:val="004C1F18"/>
    <w:rsid w:val="004C2537"/>
    <w:rsid w:val="004C2550"/>
    <w:rsid w:val="004C304B"/>
    <w:rsid w:val="004C3D90"/>
    <w:rsid w:val="004C4376"/>
    <w:rsid w:val="004C4580"/>
    <w:rsid w:val="004C4D2C"/>
    <w:rsid w:val="004C4FD3"/>
    <w:rsid w:val="004C5C5A"/>
    <w:rsid w:val="004C5FC9"/>
    <w:rsid w:val="004C6135"/>
    <w:rsid w:val="004C64C4"/>
    <w:rsid w:val="004C65D2"/>
    <w:rsid w:val="004C7073"/>
    <w:rsid w:val="004C70F8"/>
    <w:rsid w:val="004C761E"/>
    <w:rsid w:val="004C7B99"/>
    <w:rsid w:val="004D0382"/>
    <w:rsid w:val="004D06FD"/>
    <w:rsid w:val="004D124E"/>
    <w:rsid w:val="004D1299"/>
    <w:rsid w:val="004D1A20"/>
    <w:rsid w:val="004D1CB7"/>
    <w:rsid w:val="004D1E38"/>
    <w:rsid w:val="004D2F31"/>
    <w:rsid w:val="004D3453"/>
    <w:rsid w:val="004D35BE"/>
    <w:rsid w:val="004D3A82"/>
    <w:rsid w:val="004D3EEE"/>
    <w:rsid w:val="004D44BD"/>
    <w:rsid w:val="004D44DD"/>
    <w:rsid w:val="004D46E1"/>
    <w:rsid w:val="004D47D0"/>
    <w:rsid w:val="004D4C39"/>
    <w:rsid w:val="004D4F29"/>
    <w:rsid w:val="004D5232"/>
    <w:rsid w:val="004D53F7"/>
    <w:rsid w:val="004D5B9F"/>
    <w:rsid w:val="004D5E36"/>
    <w:rsid w:val="004D5FF1"/>
    <w:rsid w:val="004D620C"/>
    <w:rsid w:val="004D670C"/>
    <w:rsid w:val="004D6B7D"/>
    <w:rsid w:val="004D6ED2"/>
    <w:rsid w:val="004D7992"/>
    <w:rsid w:val="004E031C"/>
    <w:rsid w:val="004E1349"/>
    <w:rsid w:val="004E33E8"/>
    <w:rsid w:val="004E37FF"/>
    <w:rsid w:val="004E445F"/>
    <w:rsid w:val="004E5B97"/>
    <w:rsid w:val="004E653A"/>
    <w:rsid w:val="004E65F9"/>
    <w:rsid w:val="004E6D34"/>
    <w:rsid w:val="004E71B6"/>
    <w:rsid w:val="004E74B3"/>
    <w:rsid w:val="004F1669"/>
    <w:rsid w:val="004F1B26"/>
    <w:rsid w:val="004F20AC"/>
    <w:rsid w:val="004F23F2"/>
    <w:rsid w:val="004F296F"/>
    <w:rsid w:val="004F31F0"/>
    <w:rsid w:val="004F42DD"/>
    <w:rsid w:val="004F46E7"/>
    <w:rsid w:val="004F4783"/>
    <w:rsid w:val="004F4BAB"/>
    <w:rsid w:val="004F4D67"/>
    <w:rsid w:val="004F52F5"/>
    <w:rsid w:val="004F5823"/>
    <w:rsid w:val="004F5C55"/>
    <w:rsid w:val="004F5F43"/>
    <w:rsid w:val="004F5F98"/>
    <w:rsid w:val="004F5FF7"/>
    <w:rsid w:val="004F6805"/>
    <w:rsid w:val="004F6817"/>
    <w:rsid w:val="004F6CA3"/>
    <w:rsid w:val="004F7228"/>
    <w:rsid w:val="004F7716"/>
    <w:rsid w:val="0050051E"/>
    <w:rsid w:val="00500DE4"/>
    <w:rsid w:val="00501062"/>
    <w:rsid w:val="00502906"/>
    <w:rsid w:val="0050292D"/>
    <w:rsid w:val="00502A06"/>
    <w:rsid w:val="0050389C"/>
    <w:rsid w:val="00503B4B"/>
    <w:rsid w:val="00504CD5"/>
    <w:rsid w:val="005050E7"/>
    <w:rsid w:val="005055CD"/>
    <w:rsid w:val="00506596"/>
    <w:rsid w:val="00506A01"/>
    <w:rsid w:val="00506F7E"/>
    <w:rsid w:val="0050753A"/>
    <w:rsid w:val="00507C32"/>
    <w:rsid w:val="005101C5"/>
    <w:rsid w:val="00510413"/>
    <w:rsid w:val="0051184E"/>
    <w:rsid w:val="0051274A"/>
    <w:rsid w:val="00512E93"/>
    <w:rsid w:val="0051355C"/>
    <w:rsid w:val="005139B9"/>
    <w:rsid w:val="0051599B"/>
    <w:rsid w:val="00516432"/>
    <w:rsid w:val="00517033"/>
    <w:rsid w:val="0051716F"/>
    <w:rsid w:val="00517839"/>
    <w:rsid w:val="00517A7E"/>
    <w:rsid w:val="00517E0E"/>
    <w:rsid w:val="00520440"/>
    <w:rsid w:val="00520520"/>
    <w:rsid w:val="00520975"/>
    <w:rsid w:val="00521B30"/>
    <w:rsid w:val="005222CD"/>
    <w:rsid w:val="00522B48"/>
    <w:rsid w:val="00523D9D"/>
    <w:rsid w:val="00523F4F"/>
    <w:rsid w:val="00523F99"/>
    <w:rsid w:val="005240EA"/>
    <w:rsid w:val="00524C83"/>
    <w:rsid w:val="0052582C"/>
    <w:rsid w:val="00525CEC"/>
    <w:rsid w:val="00526B0C"/>
    <w:rsid w:val="0052728C"/>
    <w:rsid w:val="0052731B"/>
    <w:rsid w:val="00527C0F"/>
    <w:rsid w:val="0053023E"/>
    <w:rsid w:val="00532296"/>
    <w:rsid w:val="00532DC0"/>
    <w:rsid w:val="005331E1"/>
    <w:rsid w:val="00533CFB"/>
    <w:rsid w:val="005354B2"/>
    <w:rsid w:val="0053583B"/>
    <w:rsid w:val="00535D9B"/>
    <w:rsid w:val="0053628D"/>
    <w:rsid w:val="005362A4"/>
    <w:rsid w:val="00536BB5"/>
    <w:rsid w:val="00537652"/>
    <w:rsid w:val="0053774B"/>
    <w:rsid w:val="0053778F"/>
    <w:rsid w:val="00537DBC"/>
    <w:rsid w:val="00537EA0"/>
    <w:rsid w:val="00540EE1"/>
    <w:rsid w:val="005412D7"/>
    <w:rsid w:val="00541C02"/>
    <w:rsid w:val="005421DD"/>
    <w:rsid w:val="005423E8"/>
    <w:rsid w:val="00542B6D"/>
    <w:rsid w:val="00543FDB"/>
    <w:rsid w:val="0054424F"/>
    <w:rsid w:val="00544B0C"/>
    <w:rsid w:val="00545003"/>
    <w:rsid w:val="00545AD7"/>
    <w:rsid w:val="00545DC8"/>
    <w:rsid w:val="00546A7A"/>
    <w:rsid w:val="00546E95"/>
    <w:rsid w:val="00550D07"/>
    <w:rsid w:val="00550DC8"/>
    <w:rsid w:val="00550F28"/>
    <w:rsid w:val="005517E8"/>
    <w:rsid w:val="0055189C"/>
    <w:rsid w:val="00551DDA"/>
    <w:rsid w:val="00552417"/>
    <w:rsid w:val="0055262E"/>
    <w:rsid w:val="005534A6"/>
    <w:rsid w:val="00553C08"/>
    <w:rsid w:val="00553FE3"/>
    <w:rsid w:val="005545F3"/>
    <w:rsid w:val="005553EF"/>
    <w:rsid w:val="00555858"/>
    <w:rsid w:val="005568D6"/>
    <w:rsid w:val="0055725E"/>
    <w:rsid w:val="00557A9E"/>
    <w:rsid w:val="00557E6B"/>
    <w:rsid w:val="005613D9"/>
    <w:rsid w:val="00561DE1"/>
    <w:rsid w:val="0056359C"/>
    <w:rsid w:val="005638DB"/>
    <w:rsid w:val="00563DCD"/>
    <w:rsid w:val="0056425B"/>
    <w:rsid w:val="005647F1"/>
    <w:rsid w:val="00565572"/>
    <w:rsid w:val="005655FE"/>
    <w:rsid w:val="00565705"/>
    <w:rsid w:val="005657CD"/>
    <w:rsid w:val="00565D8A"/>
    <w:rsid w:val="00566742"/>
    <w:rsid w:val="00566C6D"/>
    <w:rsid w:val="00570939"/>
    <w:rsid w:val="0057146E"/>
    <w:rsid w:val="00571597"/>
    <w:rsid w:val="005728C6"/>
    <w:rsid w:val="00572DE1"/>
    <w:rsid w:val="00572F29"/>
    <w:rsid w:val="00573210"/>
    <w:rsid w:val="00573CD3"/>
    <w:rsid w:val="00574484"/>
    <w:rsid w:val="005744CE"/>
    <w:rsid w:val="00575270"/>
    <w:rsid w:val="005755E9"/>
    <w:rsid w:val="005763FA"/>
    <w:rsid w:val="005765EE"/>
    <w:rsid w:val="00576C2A"/>
    <w:rsid w:val="005777E4"/>
    <w:rsid w:val="00580511"/>
    <w:rsid w:val="00580E7C"/>
    <w:rsid w:val="00580E7F"/>
    <w:rsid w:val="00581571"/>
    <w:rsid w:val="00581716"/>
    <w:rsid w:val="00582C99"/>
    <w:rsid w:val="005835EB"/>
    <w:rsid w:val="0058471F"/>
    <w:rsid w:val="00585121"/>
    <w:rsid w:val="00585533"/>
    <w:rsid w:val="00586DAD"/>
    <w:rsid w:val="0059015A"/>
    <w:rsid w:val="00590A23"/>
    <w:rsid w:val="005916EF"/>
    <w:rsid w:val="00591EE0"/>
    <w:rsid w:val="0059201E"/>
    <w:rsid w:val="0059281A"/>
    <w:rsid w:val="00592ED7"/>
    <w:rsid w:val="00593D10"/>
    <w:rsid w:val="00595D59"/>
    <w:rsid w:val="00595ED1"/>
    <w:rsid w:val="00596433"/>
    <w:rsid w:val="0059655D"/>
    <w:rsid w:val="00596A72"/>
    <w:rsid w:val="005A01DD"/>
    <w:rsid w:val="005A03AF"/>
    <w:rsid w:val="005A166C"/>
    <w:rsid w:val="005A2109"/>
    <w:rsid w:val="005A25F3"/>
    <w:rsid w:val="005A2CB2"/>
    <w:rsid w:val="005A33A2"/>
    <w:rsid w:val="005A3AE7"/>
    <w:rsid w:val="005A3C3C"/>
    <w:rsid w:val="005A3CFF"/>
    <w:rsid w:val="005A3FCE"/>
    <w:rsid w:val="005A4117"/>
    <w:rsid w:val="005A5E18"/>
    <w:rsid w:val="005A6016"/>
    <w:rsid w:val="005A71B9"/>
    <w:rsid w:val="005A71D2"/>
    <w:rsid w:val="005A7BD4"/>
    <w:rsid w:val="005B0758"/>
    <w:rsid w:val="005B177A"/>
    <w:rsid w:val="005B1F58"/>
    <w:rsid w:val="005B1FFE"/>
    <w:rsid w:val="005B247A"/>
    <w:rsid w:val="005B28FD"/>
    <w:rsid w:val="005B3E35"/>
    <w:rsid w:val="005B42CE"/>
    <w:rsid w:val="005B48B9"/>
    <w:rsid w:val="005B54AB"/>
    <w:rsid w:val="005B5826"/>
    <w:rsid w:val="005B5D25"/>
    <w:rsid w:val="005B60EB"/>
    <w:rsid w:val="005B6886"/>
    <w:rsid w:val="005B717B"/>
    <w:rsid w:val="005C060E"/>
    <w:rsid w:val="005C06DB"/>
    <w:rsid w:val="005C25C3"/>
    <w:rsid w:val="005C439E"/>
    <w:rsid w:val="005C4F07"/>
    <w:rsid w:val="005C6340"/>
    <w:rsid w:val="005C6DA4"/>
    <w:rsid w:val="005C70EA"/>
    <w:rsid w:val="005C7279"/>
    <w:rsid w:val="005C7345"/>
    <w:rsid w:val="005C7658"/>
    <w:rsid w:val="005C7713"/>
    <w:rsid w:val="005D0707"/>
    <w:rsid w:val="005D08AA"/>
    <w:rsid w:val="005D1103"/>
    <w:rsid w:val="005D1272"/>
    <w:rsid w:val="005D138B"/>
    <w:rsid w:val="005D1485"/>
    <w:rsid w:val="005D270E"/>
    <w:rsid w:val="005D298C"/>
    <w:rsid w:val="005D2C69"/>
    <w:rsid w:val="005D359D"/>
    <w:rsid w:val="005D475C"/>
    <w:rsid w:val="005D4EEB"/>
    <w:rsid w:val="005D6745"/>
    <w:rsid w:val="005D677B"/>
    <w:rsid w:val="005D6846"/>
    <w:rsid w:val="005D7A9F"/>
    <w:rsid w:val="005E122F"/>
    <w:rsid w:val="005E1E9E"/>
    <w:rsid w:val="005E21B3"/>
    <w:rsid w:val="005E21C1"/>
    <w:rsid w:val="005E3320"/>
    <w:rsid w:val="005E34AC"/>
    <w:rsid w:val="005E36B7"/>
    <w:rsid w:val="005E3A54"/>
    <w:rsid w:val="005E49DF"/>
    <w:rsid w:val="005E5231"/>
    <w:rsid w:val="005E5A9B"/>
    <w:rsid w:val="005E5BEA"/>
    <w:rsid w:val="005E6876"/>
    <w:rsid w:val="005E6B33"/>
    <w:rsid w:val="005E723B"/>
    <w:rsid w:val="005E7AC7"/>
    <w:rsid w:val="005E7FA6"/>
    <w:rsid w:val="005F0110"/>
    <w:rsid w:val="005F0AE4"/>
    <w:rsid w:val="005F0D70"/>
    <w:rsid w:val="005F1367"/>
    <w:rsid w:val="005F1722"/>
    <w:rsid w:val="005F1E4C"/>
    <w:rsid w:val="005F1E5E"/>
    <w:rsid w:val="005F2F9D"/>
    <w:rsid w:val="005F3167"/>
    <w:rsid w:val="005F354E"/>
    <w:rsid w:val="005F3572"/>
    <w:rsid w:val="005F38F8"/>
    <w:rsid w:val="005F40A9"/>
    <w:rsid w:val="005F4300"/>
    <w:rsid w:val="005F44FF"/>
    <w:rsid w:val="005F5145"/>
    <w:rsid w:val="005F52A2"/>
    <w:rsid w:val="005F56D3"/>
    <w:rsid w:val="005F5A9A"/>
    <w:rsid w:val="005F5FE7"/>
    <w:rsid w:val="005F7193"/>
    <w:rsid w:val="005F72BC"/>
    <w:rsid w:val="005F762A"/>
    <w:rsid w:val="00600AB6"/>
    <w:rsid w:val="00600DFC"/>
    <w:rsid w:val="006024DC"/>
    <w:rsid w:val="00603279"/>
    <w:rsid w:val="006034E3"/>
    <w:rsid w:val="006036B3"/>
    <w:rsid w:val="00604E4B"/>
    <w:rsid w:val="0060502B"/>
    <w:rsid w:val="00605177"/>
    <w:rsid w:val="00606475"/>
    <w:rsid w:val="00606641"/>
    <w:rsid w:val="00606DF9"/>
    <w:rsid w:val="0061091A"/>
    <w:rsid w:val="00610EDC"/>
    <w:rsid w:val="00610FEB"/>
    <w:rsid w:val="00612196"/>
    <w:rsid w:val="0061230F"/>
    <w:rsid w:val="006126F8"/>
    <w:rsid w:val="00613C4A"/>
    <w:rsid w:val="006141F9"/>
    <w:rsid w:val="00614B50"/>
    <w:rsid w:val="006156A3"/>
    <w:rsid w:val="006162AD"/>
    <w:rsid w:val="006171D1"/>
    <w:rsid w:val="006172F7"/>
    <w:rsid w:val="00620154"/>
    <w:rsid w:val="00620505"/>
    <w:rsid w:val="00620AA8"/>
    <w:rsid w:val="00621340"/>
    <w:rsid w:val="00621AFF"/>
    <w:rsid w:val="00621D32"/>
    <w:rsid w:val="00622A63"/>
    <w:rsid w:val="006232E7"/>
    <w:rsid w:val="0062364F"/>
    <w:rsid w:val="00623874"/>
    <w:rsid w:val="006239D1"/>
    <w:rsid w:val="00624F61"/>
    <w:rsid w:val="00625010"/>
    <w:rsid w:val="0062508A"/>
    <w:rsid w:val="006254DE"/>
    <w:rsid w:val="0062584B"/>
    <w:rsid w:val="0062586F"/>
    <w:rsid w:val="00625C44"/>
    <w:rsid w:val="006264C2"/>
    <w:rsid w:val="006265BA"/>
    <w:rsid w:val="0062698B"/>
    <w:rsid w:val="00626CA1"/>
    <w:rsid w:val="006277D0"/>
    <w:rsid w:val="00627C9F"/>
    <w:rsid w:val="006316AC"/>
    <w:rsid w:val="0063207B"/>
    <w:rsid w:val="00632289"/>
    <w:rsid w:val="006322CD"/>
    <w:rsid w:val="006327AB"/>
    <w:rsid w:val="00632844"/>
    <w:rsid w:val="0063289B"/>
    <w:rsid w:val="00633B91"/>
    <w:rsid w:val="00633E24"/>
    <w:rsid w:val="00634204"/>
    <w:rsid w:val="0063474C"/>
    <w:rsid w:val="00634985"/>
    <w:rsid w:val="00635315"/>
    <w:rsid w:val="0063558F"/>
    <w:rsid w:val="00635F00"/>
    <w:rsid w:val="00635FE6"/>
    <w:rsid w:val="0063696E"/>
    <w:rsid w:val="0063724B"/>
    <w:rsid w:val="00637A03"/>
    <w:rsid w:val="006403AE"/>
    <w:rsid w:val="0064097F"/>
    <w:rsid w:val="00640EED"/>
    <w:rsid w:val="006413AA"/>
    <w:rsid w:val="00641447"/>
    <w:rsid w:val="00641AF7"/>
    <w:rsid w:val="00642B09"/>
    <w:rsid w:val="00643221"/>
    <w:rsid w:val="00643707"/>
    <w:rsid w:val="00643E35"/>
    <w:rsid w:val="00644CD4"/>
    <w:rsid w:val="00646E66"/>
    <w:rsid w:val="0064740D"/>
    <w:rsid w:val="00647558"/>
    <w:rsid w:val="00650306"/>
    <w:rsid w:val="00650487"/>
    <w:rsid w:val="00650A00"/>
    <w:rsid w:val="00650AC3"/>
    <w:rsid w:val="00651CE2"/>
    <w:rsid w:val="0065264D"/>
    <w:rsid w:val="00653FE1"/>
    <w:rsid w:val="006541B0"/>
    <w:rsid w:val="0065422A"/>
    <w:rsid w:val="00654E0D"/>
    <w:rsid w:val="00655BAC"/>
    <w:rsid w:val="006561C4"/>
    <w:rsid w:val="00656B62"/>
    <w:rsid w:val="00656F6D"/>
    <w:rsid w:val="006572A5"/>
    <w:rsid w:val="00657517"/>
    <w:rsid w:val="00660519"/>
    <w:rsid w:val="00660A9A"/>
    <w:rsid w:val="0066114F"/>
    <w:rsid w:val="0066150A"/>
    <w:rsid w:val="00661759"/>
    <w:rsid w:val="006618FF"/>
    <w:rsid w:val="006621B7"/>
    <w:rsid w:val="00662541"/>
    <w:rsid w:val="00662B82"/>
    <w:rsid w:val="006631F2"/>
    <w:rsid w:val="00663C0A"/>
    <w:rsid w:val="00664798"/>
    <w:rsid w:val="006647FC"/>
    <w:rsid w:val="00664847"/>
    <w:rsid w:val="00664E84"/>
    <w:rsid w:val="00664EC6"/>
    <w:rsid w:val="006653DE"/>
    <w:rsid w:val="0066543E"/>
    <w:rsid w:val="00665564"/>
    <w:rsid w:val="0066582A"/>
    <w:rsid w:val="00665FB9"/>
    <w:rsid w:val="006663DC"/>
    <w:rsid w:val="00666B7E"/>
    <w:rsid w:val="006673D8"/>
    <w:rsid w:val="00667E8F"/>
    <w:rsid w:val="00670407"/>
    <w:rsid w:val="00670681"/>
    <w:rsid w:val="00670D1C"/>
    <w:rsid w:val="00671DB1"/>
    <w:rsid w:val="00672497"/>
    <w:rsid w:val="0067326F"/>
    <w:rsid w:val="006734F4"/>
    <w:rsid w:val="00673712"/>
    <w:rsid w:val="00674650"/>
    <w:rsid w:val="00674E1C"/>
    <w:rsid w:val="006753C6"/>
    <w:rsid w:val="0067623F"/>
    <w:rsid w:val="00676498"/>
    <w:rsid w:val="006765B4"/>
    <w:rsid w:val="00676800"/>
    <w:rsid w:val="00676AA3"/>
    <w:rsid w:val="00676BC3"/>
    <w:rsid w:val="006773CC"/>
    <w:rsid w:val="0067761D"/>
    <w:rsid w:val="006778B4"/>
    <w:rsid w:val="006778B6"/>
    <w:rsid w:val="00677CC2"/>
    <w:rsid w:val="00680230"/>
    <w:rsid w:val="006804BA"/>
    <w:rsid w:val="00680AB5"/>
    <w:rsid w:val="00681288"/>
    <w:rsid w:val="006813B8"/>
    <w:rsid w:val="00682601"/>
    <w:rsid w:val="00683C9F"/>
    <w:rsid w:val="00683FE3"/>
    <w:rsid w:val="00684DA5"/>
    <w:rsid w:val="00684DFD"/>
    <w:rsid w:val="00685BB0"/>
    <w:rsid w:val="00685BC2"/>
    <w:rsid w:val="00685F0B"/>
    <w:rsid w:val="00686A05"/>
    <w:rsid w:val="00687409"/>
    <w:rsid w:val="0068768C"/>
    <w:rsid w:val="00687F7B"/>
    <w:rsid w:val="0069015B"/>
    <w:rsid w:val="00691126"/>
    <w:rsid w:val="00692765"/>
    <w:rsid w:val="00693264"/>
    <w:rsid w:val="00693669"/>
    <w:rsid w:val="00694A89"/>
    <w:rsid w:val="00694B12"/>
    <w:rsid w:val="00694F1D"/>
    <w:rsid w:val="00694FCC"/>
    <w:rsid w:val="0069528F"/>
    <w:rsid w:val="00695706"/>
    <w:rsid w:val="00695E1D"/>
    <w:rsid w:val="006965B7"/>
    <w:rsid w:val="00696A27"/>
    <w:rsid w:val="00696AC2"/>
    <w:rsid w:val="00696EA5"/>
    <w:rsid w:val="006A0011"/>
    <w:rsid w:val="006A2A64"/>
    <w:rsid w:val="006A3740"/>
    <w:rsid w:val="006A379A"/>
    <w:rsid w:val="006A381D"/>
    <w:rsid w:val="006A4492"/>
    <w:rsid w:val="006A472D"/>
    <w:rsid w:val="006A48DE"/>
    <w:rsid w:val="006A5633"/>
    <w:rsid w:val="006A5642"/>
    <w:rsid w:val="006A67BA"/>
    <w:rsid w:val="006A69CD"/>
    <w:rsid w:val="006A6C47"/>
    <w:rsid w:val="006B0664"/>
    <w:rsid w:val="006B100E"/>
    <w:rsid w:val="006B128A"/>
    <w:rsid w:val="006B1652"/>
    <w:rsid w:val="006B2F02"/>
    <w:rsid w:val="006B4F80"/>
    <w:rsid w:val="006B62F9"/>
    <w:rsid w:val="006B7073"/>
    <w:rsid w:val="006B7444"/>
    <w:rsid w:val="006B7EAC"/>
    <w:rsid w:val="006C08AF"/>
    <w:rsid w:val="006C0CF5"/>
    <w:rsid w:val="006C1728"/>
    <w:rsid w:val="006C17DA"/>
    <w:rsid w:val="006C1B93"/>
    <w:rsid w:val="006C21DA"/>
    <w:rsid w:val="006C30F0"/>
    <w:rsid w:val="006C35A0"/>
    <w:rsid w:val="006C3A13"/>
    <w:rsid w:val="006C4561"/>
    <w:rsid w:val="006C47B7"/>
    <w:rsid w:val="006C5185"/>
    <w:rsid w:val="006C5E98"/>
    <w:rsid w:val="006D0896"/>
    <w:rsid w:val="006D188C"/>
    <w:rsid w:val="006D1F4E"/>
    <w:rsid w:val="006D1F53"/>
    <w:rsid w:val="006D20D5"/>
    <w:rsid w:val="006D341D"/>
    <w:rsid w:val="006D3AC2"/>
    <w:rsid w:val="006D49DD"/>
    <w:rsid w:val="006D5A25"/>
    <w:rsid w:val="006D6905"/>
    <w:rsid w:val="006D72E7"/>
    <w:rsid w:val="006E0A89"/>
    <w:rsid w:val="006E1C43"/>
    <w:rsid w:val="006E23D6"/>
    <w:rsid w:val="006E27CE"/>
    <w:rsid w:val="006E2B6E"/>
    <w:rsid w:val="006E3799"/>
    <w:rsid w:val="006E4A68"/>
    <w:rsid w:val="006E5041"/>
    <w:rsid w:val="006E6033"/>
    <w:rsid w:val="006E6D2E"/>
    <w:rsid w:val="006E70E6"/>
    <w:rsid w:val="006F098E"/>
    <w:rsid w:val="006F0B03"/>
    <w:rsid w:val="006F17AD"/>
    <w:rsid w:val="006F26EC"/>
    <w:rsid w:val="006F2DB3"/>
    <w:rsid w:val="006F313C"/>
    <w:rsid w:val="006F3D30"/>
    <w:rsid w:val="006F3DC5"/>
    <w:rsid w:val="006F4176"/>
    <w:rsid w:val="006F445F"/>
    <w:rsid w:val="006F50CC"/>
    <w:rsid w:val="006F5215"/>
    <w:rsid w:val="006F59F9"/>
    <w:rsid w:val="006F628A"/>
    <w:rsid w:val="006F7417"/>
    <w:rsid w:val="006F7857"/>
    <w:rsid w:val="006F7B68"/>
    <w:rsid w:val="0070250D"/>
    <w:rsid w:val="00702D68"/>
    <w:rsid w:val="00702D9E"/>
    <w:rsid w:val="00702EA1"/>
    <w:rsid w:val="007033E0"/>
    <w:rsid w:val="00703460"/>
    <w:rsid w:val="007035E7"/>
    <w:rsid w:val="00703B5E"/>
    <w:rsid w:val="00704C14"/>
    <w:rsid w:val="00704C8F"/>
    <w:rsid w:val="00707509"/>
    <w:rsid w:val="007077B5"/>
    <w:rsid w:val="00707A8C"/>
    <w:rsid w:val="007101CC"/>
    <w:rsid w:val="007107D0"/>
    <w:rsid w:val="007112A1"/>
    <w:rsid w:val="0071160C"/>
    <w:rsid w:val="00711FEE"/>
    <w:rsid w:val="007124C9"/>
    <w:rsid w:val="0071298B"/>
    <w:rsid w:val="007129FE"/>
    <w:rsid w:val="00712FC6"/>
    <w:rsid w:val="007143C3"/>
    <w:rsid w:val="007148BC"/>
    <w:rsid w:val="00715F15"/>
    <w:rsid w:val="0071623E"/>
    <w:rsid w:val="007162F1"/>
    <w:rsid w:val="00720CA8"/>
    <w:rsid w:val="00720F2E"/>
    <w:rsid w:val="00721AEC"/>
    <w:rsid w:val="00721CD2"/>
    <w:rsid w:val="00721D54"/>
    <w:rsid w:val="00722941"/>
    <w:rsid w:val="00722CA3"/>
    <w:rsid w:val="00722D8D"/>
    <w:rsid w:val="007233AC"/>
    <w:rsid w:val="0072350A"/>
    <w:rsid w:val="0072374F"/>
    <w:rsid w:val="00723BA1"/>
    <w:rsid w:val="00723F93"/>
    <w:rsid w:val="0072431A"/>
    <w:rsid w:val="007246A2"/>
    <w:rsid w:val="00724804"/>
    <w:rsid w:val="00725EA7"/>
    <w:rsid w:val="0072618E"/>
    <w:rsid w:val="0072705B"/>
    <w:rsid w:val="00727AC0"/>
    <w:rsid w:val="00727CC8"/>
    <w:rsid w:val="007302F1"/>
    <w:rsid w:val="00730372"/>
    <w:rsid w:val="00730806"/>
    <w:rsid w:val="007308BF"/>
    <w:rsid w:val="00731C58"/>
    <w:rsid w:val="00731DD2"/>
    <w:rsid w:val="007323EC"/>
    <w:rsid w:val="00732F54"/>
    <w:rsid w:val="007335D6"/>
    <w:rsid w:val="00734ADB"/>
    <w:rsid w:val="00735332"/>
    <w:rsid w:val="0073545F"/>
    <w:rsid w:val="0073593E"/>
    <w:rsid w:val="00735B17"/>
    <w:rsid w:val="00737C3B"/>
    <w:rsid w:val="00740187"/>
    <w:rsid w:val="0074035C"/>
    <w:rsid w:val="0074045E"/>
    <w:rsid w:val="0074200F"/>
    <w:rsid w:val="00742A34"/>
    <w:rsid w:val="00742B57"/>
    <w:rsid w:val="00742E7A"/>
    <w:rsid w:val="0074338F"/>
    <w:rsid w:val="00743B0E"/>
    <w:rsid w:val="007443A1"/>
    <w:rsid w:val="00746D76"/>
    <w:rsid w:val="00747E1B"/>
    <w:rsid w:val="00747FFB"/>
    <w:rsid w:val="00750087"/>
    <w:rsid w:val="007509A7"/>
    <w:rsid w:val="00751BC9"/>
    <w:rsid w:val="00753F6A"/>
    <w:rsid w:val="007544F7"/>
    <w:rsid w:val="007545E8"/>
    <w:rsid w:val="007549F9"/>
    <w:rsid w:val="007577CD"/>
    <w:rsid w:val="007578AF"/>
    <w:rsid w:val="0076041C"/>
    <w:rsid w:val="0076058A"/>
    <w:rsid w:val="007609A7"/>
    <w:rsid w:val="00761FD3"/>
    <w:rsid w:val="00762261"/>
    <w:rsid w:val="00762648"/>
    <w:rsid w:val="00762998"/>
    <w:rsid w:val="00762E41"/>
    <w:rsid w:val="0076499C"/>
    <w:rsid w:val="00765AEB"/>
    <w:rsid w:val="007662B7"/>
    <w:rsid w:val="007666D6"/>
    <w:rsid w:val="0076733D"/>
    <w:rsid w:val="007679DF"/>
    <w:rsid w:val="0077051F"/>
    <w:rsid w:val="00770B8E"/>
    <w:rsid w:val="00771521"/>
    <w:rsid w:val="0077195A"/>
    <w:rsid w:val="00771A8A"/>
    <w:rsid w:val="0077227C"/>
    <w:rsid w:val="00772535"/>
    <w:rsid w:val="00772840"/>
    <w:rsid w:val="0077386A"/>
    <w:rsid w:val="00773B15"/>
    <w:rsid w:val="0077422E"/>
    <w:rsid w:val="007746BB"/>
    <w:rsid w:val="00774B4C"/>
    <w:rsid w:val="00775089"/>
    <w:rsid w:val="00775CB6"/>
    <w:rsid w:val="00776BB2"/>
    <w:rsid w:val="007772AD"/>
    <w:rsid w:val="007772B2"/>
    <w:rsid w:val="0077738A"/>
    <w:rsid w:val="00777CF2"/>
    <w:rsid w:val="0078083F"/>
    <w:rsid w:val="00780C33"/>
    <w:rsid w:val="00780E7A"/>
    <w:rsid w:val="00782CDB"/>
    <w:rsid w:val="00783287"/>
    <w:rsid w:val="00784060"/>
    <w:rsid w:val="007848FF"/>
    <w:rsid w:val="00784F95"/>
    <w:rsid w:val="00785000"/>
    <w:rsid w:val="00785E05"/>
    <w:rsid w:val="0078634F"/>
    <w:rsid w:val="00786EBB"/>
    <w:rsid w:val="007871A5"/>
    <w:rsid w:val="0078778D"/>
    <w:rsid w:val="007908B1"/>
    <w:rsid w:val="00790949"/>
    <w:rsid w:val="0079223A"/>
    <w:rsid w:val="0079233D"/>
    <w:rsid w:val="00794023"/>
    <w:rsid w:val="007943D1"/>
    <w:rsid w:val="00794CB5"/>
    <w:rsid w:val="00794EB1"/>
    <w:rsid w:val="00795537"/>
    <w:rsid w:val="00795BB1"/>
    <w:rsid w:val="00796176"/>
    <w:rsid w:val="00796239"/>
    <w:rsid w:val="00796427"/>
    <w:rsid w:val="007969CC"/>
    <w:rsid w:val="007969F5"/>
    <w:rsid w:val="00796D27"/>
    <w:rsid w:val="007971FE"/>
    <w:rsid w:val="00797559"/>
    <w:rsid w:val="00797997"/>
    <w:rsid w:val="007A060F"/>
    <w:rsid w:val="007A08EC"/>
    <w:rsid w:val="007A0A21"/>
    <w:rsid w:val="007A0A78"/>
    <w:rsid w:val="007A0FD3"/>
    <w:rsid w:val="007A28F2"/>
    <w:rsid w:val="007A2CCC"/>
    <w:rsid w:val="007A3856"/>
    <w:rsid w:val="007A3AA5"/>
    <w:rsid w:val="007A4B50"/>
    <w:rsid w:val="007A575C"/>
    <w:rsid w:val="007A5F02"/>
    <w:rsid w:val="007A683A"/>
    <w:rsid w:val="007A6ED8"/>
    <w:rsid w:val="007A7984"/>
    <w:rsid w:val="007B042C"/>
    <w:rsid w:val="007B0430"/>
    <w:rsid w:val="007B05C1"/>
    <w:rsid w:val="007B0B9D"/>
    <w:rsid w:val="007B0E53"/>
    <w:rsid w:val="007B1269"/>
    <w:rsid w:val="007B197E"/>
    <w:rsid w:val="007B20A5"/>
    <w:rsid w:val="007B2611"/>
    <w:rsid w:val="007B2DC5"/>
    <w:rsid w:val="007B32E5"/>
    <w:rsid w:val="007B386D"/>
    <w:rsid w:val="007B3C8F"/>
    <w:rsid w:val="007B4A89"/>
    <w:rsid w:val="007B4FE2"/>
    <w:rsid w:val="007B507C"/>
    <w:rsid w:val="007B5295"/>
    <w:rsid w:val="007B547B"/>
    <w:rsid w:val="007B5BBD"/>
    <w:rsid w:val="007B5D9F"/>
    <w:rsid w:val="007B6241"/>
    <w:rsid w:val="007B679B"/>
    <w:rsid w:val="007B6C86"/>
    <w:rsid w:val="007B6F9D"/>
    <w:rsid w:val="007C159A"/>
    <w:rsid w:val="007C239B"/>
    <w:rsid w:val="007C2C95"/>
    <w:rsid w:val="007C2D20"/>
    <w:rsid w:val="007C3057"/>
    <w:rsid w:val="007C3935"/>
    <w:rsid w:val="007C40AB"/>
    <w:rsid w:val="007C438E"/>
    <w:rsid w:val="007C4744"/>
    <w:rsid w:val="007C4B17"/>
    <w:rsid w:val="007C4F30"/>
    <w:rsid w:val="007C55A5"/>
    <w:rsid w:val="007C5BF5"/>
    <w:rsid w:val="007C5FA6"/>
    <w:rsid w:val="007C6019"/>
    <w:rsid w:val="007C72FD"/>
    <w:rsid w:val="007C73A0"/>
    <w:rsid w:val="007D058F"/>
    <w:rsid w:val="007D1176"/>
    <w:rsid w:val="007D12FE"/>
    <w:rsid w:val="007D1719"/>
    <w:rsid w:val="007D1BA0"/>
    <w:rsid w:val="007D1E60"/>
    <w:rsid w:val="007D3155"/>
    <w:rsid w:val="007D3B18"/>
    <w:rsid w:val="007D4240"/>
    <w:rsid w:val="007D5BD4"/>
    <w:rsid w:val="007D5EAD"/>
    <w:rsid w:val="007D653E"/>
    <w:rsid w:val="007D67AC"/>
    <w:rsid w:val="007D6B3B"/>
    <w:rsid w:val="007D6CCB"/>
    <w:rsid w:val="007D6FCA"/>
    <w:rsid w:val="007D7578"/>
    <w:rsid w:val="007D77AA"/>
    <w:rsid w:val="007E104C"/>
    <w:rsid w:val="007E2C84"/>
    <w:rsid w:val="007E2EEE"/>
    <w:rsid w:val="007E2F32"/>
    <w:rsid w:val="007E3B74"/>
    <w:rsid w:val="007E425B"/>
    <w:rsid w:val="007E4693"/>
    <w:rsid w:val="007E4709"/>
    <w:rsid w:val="007E4CFF"/>
    <w:rsid w:val="007E5CE6"/>
    <w:rsid w:val="007E7265"/>
    <w:rsid w:val="007E7D79"/>
    <w:rsid w:val="007F0F81"/>
    <w:rsid w:val="007F3053"/>
    <w:rsid w:val="007F320D"/>
    <w:rsid w:val="007F340D"/>
    <w:rsid w:val="007F3C57"/>
    <w:rsid w:val="007F4E4D"/>
    <w:rsid w:val="007F510B"/>
    <w:rsid w:val="007F5A5E"/>
    <w:rsid w:val="007F5C27"/>
    <w:rsid w:val="007F5D92"/>
    <w:rsid w:val="007F63A9"/>
    <w:rsid w:val="007F6541"/>
    <w:rsid w:val="007F6552"/>
    <w:rsid w:val="007F6D25"/>
    <w:rsid w:val="007F7308"/>
    <w:rsid w:val="007F772B"/>
    <w:rsid w:val="007F7EB6"/>
    <w:rsid w:val="007F7F4E"/>
    <w:rsid w:val="00801078"/>
    <w:rsid w:val="00801E94"/>
    <w:rsid w:val="00802ADA"/>
    <w:rsid w:val="00803730"/>
    <w:rsid w:val="00803855"/>
    <w:rsid w:val="00803CF7"/>
    <w:rsid w:val="008049D0"/>
    <w:rsid w:val="00804ACE"/>
    <w:rsid w:val="008051D7"/>
    <w:rsid w:val="0080567E"/>
    <w:rsid w:val="00805DC2"/>
    <w:rsid w:val="00807334"/>
    <w:rsid w:val="00807DA0"/>
    <w:rsid w:val="00810323"/>
    <w:rsid w:val="00810D72"/>
    <w:rsid w:val="0081113C"/>
    <w:rsid w:val="00811259"/>
    <w:rsid w:val="00811E31"/>
    <w:rsid w:val="00812D2D"/>
    <w:rsid w:val="00812E0E"/>
    <w:rsid w:val="00813C6B"/>
    <w:rsid w:val="00813C74"/>
    <w:rsid w:val="00813F24"/>
    <w:rsid w:val="00814511"/>
    <w:rsid w:val="00814D5E"/>
    <w:rsid w:val="00814EEB"/>
    <w:rsid w:val="008153B3"/>
    <w:rsid w:val="00815C08"/>
    <w:rsid w:val="0081609F"/>
    <w:rsid w:val="008165F7"/>
    <w:rsid w:val="008168FC"/>
    <w:rsid w:val="00817A85"/>
    <w:rsid w:val="00817D2F"/>
    <w:rsid w:val="00820234"/>
    <w:rsid w:val="00820779"/>
    <w:rsid w:val="00820B20"/>
    <w:rsid w:val="00820D35"/>
    <w:rsid w:val="008233DF"/>
    <w:rsid w:val="0082393C"/>
    <w:rsid w:val="00824632"/>
    <w:rsid w:val="008247C2"/>
    <w:rsid w:val="00826404"/>
    <w:rsid w:val="00826DC4"/>
    <w:rsid w:val="0082720C"/>
    <w:rsid w:val="0082770F"/>
    <w:rsid w:val="008317A9"/>
    <w:rsid w:val="008317C7"/>
    <w:rsid w:val="00831E43"/>
    <w:rsid w:val="00832465"/>
    <w:rsid w:val="00833724"/>
    <w:rsid w:val="0083391C"/>
    <w:rsid w:val="00833E78"/>
    <w:rsid w:val="0083426E"/>
    <w:rsid w:val="00834833"/>
    <w:rsid w:val="00834B5A"/>
    <w:rsid w:val="00835014"/>
    <w:rsid w:val="008371A8"/>
    <w:rsid w:val="00837511"/>
    <w:rsid w:val="00837606"/>
    <w:rsid w:val="008417C7"/>
    <w:rsid w:val="00841B95"/>
    <w:rsid w:val="00841C95"/>
    <w:rsid w:val="00842165"/>
    <w:rsid w:val="0084220E"/>
    <w:rsid w:val="008422B3"/>
    <w:rsid w:val="008423E8"/>
    <w:rsid w:val="008429B4"/>
    <w:rsid w:val="008429EC"/>
    <w:rsid w:val="00842E32"/>
    <w:rsid w:val="00843BCD"/>
    <w:rsid w:val="00843E91"/>
    <w:rsid w:val="00844893"/>
    <w:rsid w:val="00845410"/>
    <w:rsid w:val="00845B4C"/>
    <w:rsid w:val="008462C1"/>
    <w:rsid w:val="0084696A"/>
    <w:rsid w:val="008473A8"/>
    <w:rsid w:val="0084757B"/>
    <w:rsid w:val="008476E0"/>
    <w:rsid w:val="00847871"/>
    <w:rsid w:val="008507FC"/>
    <w:rsid w:val="00850968"/>
    <w:rsid w:val="00850CA5"/>
    <w:rsid w:val="00850CBB"/>
    <w:rsid w:val="00851282"/>
    <w:rsid w:val="00853A9F"/>
    <w:rsid w:val="00853D38"/>
    <w:rsid w:val="00854766"/>
    <w:rsid w:val="0085490D"/>
    <w:rsid w:val="00854C43"/>
    <w:rsid w:val="00855CFF"/>
    <w:rsid w:val="00856F5B"/>
    <w:rsid w:val="00857623"/>
    <w:rsid w:val="008600DA"/>
    <w:rsid w:val="0086013A"/>
    <w:rsid w:val="008601D5"/>
    <w:rsid w:val="0086082F"/>
    <w:rsid w:val="00860F85"/>
    <w:rsid w:val="00861415"/>
    <w:rsid w:val="008626A1"/>
    <w:rsid w:val="00863344"/>
    <w:rsid w:val="008636E2"/>
    <w:rsid w:val="00863DCC"/>
    <w:rsid w:val="0086504D"/>
    <w:rsid w:val="00865932"/>
    <w:rsid w:val="008665BE"/>
    <w:rsid w:val="00866733"/>
    <w:rsid w:val="00866BF5"/>
    <w:rsid w:val="008674C7"/>
    <w:rsid w:val="00867A3E"/>
    <w:rsid w:val="00867FC7"/>
    <w:rsid w:val="00870687"/>
    <w:rsid w:val="00872392"/>
    <w:rsid w:val="00872989"/>
    <w:rsid w:val="00873B3C"/>
    <w:rsid w:val="00874B50"/>
    <w:rsid w:val="00874E04"/>
    <w:rsid w:val="0087574B"/>
    <w:rsid w:val="008763E0"/>
    <w:rsid w:val="00876819"/>
    <w:rsid w:val="00876E6E"/>
    <w:rsid w:val="00877712"/>
    <w:rsid w:val="008803C4"/>
    <w:rsid w:val="0088071C"/>
    <w:rsid w:val="008807E1"/>
    <w:rsid w:val="008808BB"/>
    <w:rsid w:val="00880ED2"/>
    <w:rsid w:val="00881000"/>
    <w:rsid w:val="00881754"/>
    <w:rsid w:val="00881A0F"/>
    <w:rsid w:val="00881B28"/>
    <w:rsid w:val="008825B9"/>
    <w:rsid w:val="00882B9A"/>
    <w:rsid w:val="00882E65"/>
    <w:rsid w:val="00883676"/>
    <w:rsid w:val="00883D30"/>
    <w:rsid w:val="00885480"/>
    <w:rsid w:val="008860DC"/>
    <w:rsid w:val="00887250"/>
    <w:rsid w:val="008877E7"/>
    <w:rsid w:val="008901C0"/>
    <w:rsid w:val="008919C2"/>
    <w:rsid w:val="00892928"/>
    <w:rsid w:val="00892DF9"/>
    <w:rsid w:val="008933CE"/>
    <w:rsid w:val="008939E4"/>
    <w:rsid w:val="00894999"/>
    <w:rsid w:val="00894ADB"/>
    <w:rsid w:val="00895411"/>
    <w:rsid w:val="00895469"/>
    <w:rsid w:val="00895B48"/>
    <w:rsid w:val="00896252"/>
    <w:rsid w:val="00897E72"/>
    <w:rsid w:val="008A08DE"/>
    <w:rsid w:val="008A1E03"/>
    <w:rsid w:val="008A1F5D"/>
    <w:rsid w:val="008A25A6"/>
    <w:rsid w:val="008A2E4A"/>
    <w:rsid w:val="008A3113"/>
    <w:rsid w:val="008A34AE"/>
    <w:rsid w:val="008A3A3D"/>
    <w:rsid w:val="008A4019"/>
    <w:rsid w:val="008A53C7"/>
    <w:rsid w:val="008A5BEF"/>
    <w:rsid w:val="008A6732"/>
    <w:rsid w:val="008A75F9"/>
    <w:rsid w:val="008A7761"/>
    <w:rsid w:val="008A7B2F"/>
    <w:rsid w:val="008B0452"/>
    <w:rsid w:val="008B06E1"/>
    <w:rsid w:val="008B0837"/>
    <w:rsid w:val="008B0C14"/>
    <w:rsid w:val="008B1242"/>
    <w:rsid w:val="008B1B2F"/>
    <w:rsid w:val="008B1BD8"/>
    <w:rsid w:val="008B1EB6"/>
    <w:rsid w:val="008B4912"/>
    <w:rsid w:val="008B51A8"/>
    <w:rsid w:val="008B5308"/>
    <w:rsid w:val="008B6951"/>
    <w:rsid w:val="008B6C43"/>
    <w:rsid w:val="008B6CAF"/>
    <w:rsid w:val="008B7840"/>
    <w:rsid w:val="008B7913"/>
    <w:rsid w:val="008C0DF4"/>
    <w:rsid w:val="008C0EBE"/>
    <w:rsid w:val="008C1772"/>
    <w:rsid w:val="008C3067"/>
    <w:rsid w:val="008C477C"/>
    <w:rsid w:val="008C5611"/>
    <w:rsid w:val="008C5664"/>
    <w:rsid w:val="008C58C0"/>
    <w:rsid w:val="008C656B"/>
    <w:rsid w:val="008C6BD9"/>
    <w:rsid w:val="008C6D44"/>
    <w:rsid w:val="008C7EBF"/>
    <w:rsid w:val="008C7FFD"/>
    <w:rsid w:val="008D06EF"/>
    <w:rsid w:val="008D0B5D"/>
    <w:rsid w:val="008D1266"/>
    <w:rsid w:val="008D1553"/>
    <w:rsid w:val="008D244E"/>
    <w:rsid w:val="008D2A81"/>
    <w:rsid w:val="008D2BF4"/>
    <w:rsid w:val="008D3262"/>
    <w:rsid w:val="008D3B42"/>
    <w:rsid w:val="008D4573"/>
    <w:rsid w:val="008D48B2"/>
    <w:rsid w:val="008D4AEA"/>
    <w:rsid w:val="008D4BCE"/>
    <w:rsid w:val="008D567D"/>
    <w:rsid w:val="008D5922"/>
    <w:rsid w:val="008D6480"/>
    <w:rsid w:val="008D66E8"/>
    <w:rsid w:val="008D66EC"/>
    <w:rsid w:val="008D6902"/>
    <w:rsid w:val="008D6B03"/>
    <w:rsid w:val="008D6B9F"/>
    <w:rsid w:val="008D7066"/>
    <w:rsid w:val="008D7116"/>
    <w:rsid w:val="008D7431"/>
    <w:rsid w:val="008E0703"/>
    <w:rsid w:val="008E0778"/>
    <w:rsid w:val="008E218B"/>
    <w:rsid w:val="008E283C"/>
    <w:rsid w:val="008E2C4F"/>
    <w:rsid w:val="008E4813"/>
    <w:rsid w:val="008E55DE"/>
    <w:rsid w:val="008E64DD"/>
    <w:rsid w:val="008E70C0"/>
    <w:rsid w:val="008E7736"/>
    <w:rsid w:val="008E7ACE"/>
    <w:rsid w:val="008F0510"/>
    <w:rsid w:val="008F0AB2"/>
    <w:rsid w:val="008F169F"/>
    <w:rsid w:val="008F1A43"/>
    <w:rsid w:val="008F1BCB"/>
    <w:rsid w:val="008F1F75"/>
    <w:rsid w:val="008F2011"/>
    <w:rsid w:val="008F33BC"/>
    <w:rsid w:val="008F37F4"/>
    <w:rsid w:val="008F3B7A"/>
    <w:rsid w:val="008F4AEE"/>
    <w:rsid w:val="008F4C33"/>
    <w:rsid w:val="008F4D99"/>
    <w:rsid w:val="008F53AE"/>
    <w:rsid w:val="008F5D05"/>
    <w:rsid w:val="008F6003"/>
    <w:rsid w:val="008F6162"/>
    <w:rsid w:val="008F630F"/>
    <w:rsid w:val="008F7FD5"/>
    <w:rsid w:val="009008BD"/>
    <w:rsid w:val="00900C8D"/>
    <w:rsid w:val="00900D16"/>
    <w:rsid w:val="00900DB0"/>
    <w:rsid w:val="00901002"/>
    <w:rsid w:val="0090133E"/>
    <w:rsid w:val="00901B4F"/>
    <w:rsid w:val="009029F4"/>
    <w:rsid w:val="00903798"/>
    <w:rsid w:val="0090382C"/>
    <w:rsid w:val="00903B5F"/>
    <w:rsid w:val="00903BC4"/>
    <w:rsid w:val="00905A4B"/>
    <w:rsid w:val="00905EDE"/>
    <w:rsid w:val="009066FF"/>
    <w:rsid w:val="00910AEF"/>
    <w:rsid w:val="00911F1E"/>
    <w:rsid w:val="00912A69"/>
    <w:rsid w:val="00912BBC"/>
    <w:rsid w:val="00913164"/>
    <w:rsid w:val="00913B28"/>
    <w:rsid w:val="009147EA"/>
    <w:rsid w:val="0091496A"/>
    <w:rsid w:val="00914B01"/>
    <w:rsid w:val="0091649C"/>
    <w:rsid w:val="009167FE"/>
    <w:rsid w:val="00917551"/>
    <w:rsid w:val="00917BC3"/>
    <w:rsid w:val="00917C41"/>
    <w:rsid w:val="00917DEA"/>
    <w:rsid w:val="00920651"/>
    <w:rsid w:val="00921B18"/>
    <w:rsid w:val="00922F66"/>
    <w:rsid w:val="0092330D"/>
    <w:rsid w:val="00923D33"/>
    <w:rsid w:val="00923E70"/>
    <w:rsid w:val="00924C48"/>
    <w:rsid w:val="0092561D"/>
    <w:rsid w:val="009260EF"/>
    <w:rsid w:val="00926266"/>
    <w:rsid w:val="00926476"/>
    <w:rsid w:val="00926D1D"/>
    <w:rsid w:val="00927519"/>
    <w:rsid w:val="00927871"/>
    <w:rsid w:val="00930403"/>
    <w:rsid w:val="00930D6E"/>
    <w:rsid w:val="00930E70"/>
    <w:rsid w:val="00930F84"/>
    <w:rsid w:val="009318E1"/>
    <w:rsid w:val="00932A6C"/>
    <w:rsid w:val="00932B58"/>
    <w:rsid w:val="00933DF2"/>
    <w:rsid w:val="00933DF4"/>
    <w:rsid w:val="009341F5"/>
    <w:rsid w:val="009341F7"/>
    <w:rsid w:val="00934287"/>
    <w:rsid w:val="009352CC"/>
    <w:rsid w:val="00935909"/>
    <w:rsid w:val="009359D2"/>
    <w:rsid w:val="00935D28"/>
    <w:rsid w:val="00936088"/>
    <w:rsid w:val="0093676D"/>
    <w:rsid w:val="00937331"/>
    <w:rsid w:val="009375CF"/>
    <w:rsid w:val="00940A59"/>
    <w:rsid w:val="009422DE"/>
    <w:rsid w:val="00942409"/>
    <w:rsid w:val="009427EE"/>
    <w:rsid w:val="00942A54"/>
    <w:rsid w:val="00942C0A"/>
    <w:rsid w:val="0094436A"/>
    <w:rsid w:val="00944389"/>
    <w:rsid w:val="009445E9"/>
    <w:rsid w:val="00944A16"/>
    <w:rsid w:val="00945083"/>
    <w:rsid w:val="0094534C"/>
    <w:rsid w:val="00945A05"/>
    <w:rsid w:val="00945C36"/>
    <w:rsid w:val="00945CBD"/>
    <w:rsid w:val="00945D90"/>
    <w:rsid w:val="00946245"/>
    <w:rsid w:val="0094727D"/>
    <w:rsid w:val="00947440"/>
    <w:rsid w:val="00947701"/>
    <w:rsid w:val="00947D83"/>
    <w:rsid w:val="0095085C"/>
    <w:rsid w:val="00950B7D"/>
    <w:rsid w:val="00952426"/>
    <w:rsid w:val="0095290F"/>
    <w:rsid w:val="00952A34"/>
    <w:rsid w:val="00953AD1"/>
    <w:rsid w:val="009545AA"/>
    <w:rsid w:val="009557C5"/>
    <w:rsid w:val="00955DE0"/>
    <w:rsid w:val="00956D1F"/>
    <w:rsid w:val="00957862"/>
    <w:rsid w:val="0096069D"/>
    <w:rsid w:val="00960D7B"/>
    <w:rsid w:val="00961137"/>
    <w:rsid w:val="0096182B"/>
    <w:rsid w:val="009619F2"/>
    <w:rsid w:val="00961F12"/>
    <w:rsid w:val="00961F41"/>
    <w:rsid w:val="009620CA"/>
    <w:rsid w:val="00963348"/>
    <w:rsid w:val="009637BE"/>
    <w:rsid w:val="00963892"/>
    <w:rsid w:val="00963DD6"/>
    <w:rsid w:val="00964357"/>
    <w:rsid w:val="00964753"/>
    <w:rsid w:val="00964D48"/>
    <w:rsid w:val="00964DBA"/>
    <w:rsid w:val="0096539B"/>
    <w:rsid w:val="00965E6D"/>
    <w:rsid w:val="00965F0E"/>
    <w:rsid w:val="00966633"/>
    <w:rsid w:val="00967049"/>
    <w:rsid w:val="00967EEF"/>
    <w:rsid w:val="0097008C"/>
    <w:rsid w:val="00970339"/>
    <w:rsid w:val="009708B4"/>
    <w:rsid w:val="0097094A"/>
    <w:rsid w:val="009716DD"/>
    <w:rsid w:val="0097298B"/>
    <w:rsid w:val="00972DE2"/>
    <w:rsid w:val="00972F36"/>
    <w:rsid w:val="00973EFE"/>
    <w:rsid w:val="009748FB"/>
    <w:rsid w:val="00974BDF"/>
    <w:rsid w:val="00974E55"/>
    <w:rsid w:val="00975100"/>
    <w:rsid w:val="009753FE"/>
    <w:rsid w:val="009778E4"/>
    <w:rsid w:val="00977BB6"/>
    <w:rsid w:val="009802A5"/>
    <w:rsid w:val="0098078F"/>
    <w:rsid w:val="00982526"/>
    <w:rsid w:val="009828AA"/>
    <w:rsid w:val="00982D41"/>
    <w:rsid w:val="00982F84"/>
    <w:rsid w:val="0098353D"/>
    <w:rsid w:val="009838B6"/>
    <w:rsid w:val="00983B2D"/>
    <w:rsid w:val="00984493"/>
    <w:rsid w:val="009844AF"/>
    <w:rsid w:val="00984750"/>
    <w:rsid w:val="00985421"/>
    <w:rsid w:val="00985582"/>
    <w:rsid w:val="00985BA4"/>
    <w:rsid w:val="00987341"/>
    <w:rsid w:val="00987CAD"/>
    <w:rsid w:val="00990451"/>
    <w:rsid w:val="009905FE"/>
    <w:rsid w:val="009912BB"/>
    <w:rsid w:val="009913E6"/>
    <w:rsid w:val="009917BA"/>
    <w:rsid w:val="00992C33"/>
    <w:rsid w:val="00992D8B"/>
    <w:rsid w:val="0099310C"/>
    <w:rsid w:val="00993273"/>
    <w:rsid w:val="00994868"/>
    <w:rsid w:val="00994883"/>
    <w:rsid w:val="00994886"/>
    <w:rsid w:val="00994A81"/>
    <w:rsid w:val="0099505D"/>
    <w:rsid w:val="00995269"/>
    <w:rsid w:val="00996997"/>
    <w:rsid w:val="00996AE1"/>
    <w:rsid w:val="00996ED4"/>
    <w:rsid w:val="00997947"/>
    <w:rsid w:val="009A098D"/>
    <w:rsid w:val="009A0B65"/>
    <w:rsid w:val="009A0E09"/>
    <w:rsid w:val="009A1BC4"/>
    <w:rsid w:val="009A2BE6"/>
    <w:rsid w:val="009A3475"/>
    <w:rsid w:val="009A3589"/>
    <w:rsid w:val="009A4062"/>
    <w:rsid w:val="009A4762"/>
    <w:rsid w:val="009A5277"/>
    <w:rsid w:val="009A6E7D"/>
    <w:rsid w:val="009A7577"/>
    <w:rsid w:val="009B001B"/>
    <w:rsid w:val="009B00D7"/>
    <w:rsid w:val="009B098A"/>
    <w:rsid w:val="009B145E"/>
    <w:rsid w:val="009B1BD5"/>
    <w:rsid w:val="009B2DCB"/>
    <w:rsid w:val="009B2F4D"/>
    <w:rsid w:val="009B34B6"/>
    <w:rsid w:val="009B3A1F"/>
    <w:rsid w:val="009B3F2F"/>
    <w:rsid w:val="009B403B"/>
    <w:rsid w:val="009B40D0"/>
    <w:rsid w:val="009B4E09"/>
    <w:rsid w:val="009B4EF0"/>
    <w:rsid w:val="009B51CD"/>
    <w:rsid w:val="009B6AC8"/>
    <w:rsid w:val="009B6CCD"/>
    <w:rsid w:val="009B77DE"/>
    <w:rsid w:val="009B7877"/>
    <w:rsid w:val="009B7DAA"/>
    <w:rsid w:val="009C042A"/>
    <w:rsid w:val="009C0A59"/>
    <w:rsid w:val="009C0B9C"/>
    <w:rsid w:val="009C0F55"/>
    <w:rsid w:val="009C14BE"/>
    <w:rsid w:val="009C1A45"/>
    <w:rsid w:val="009C1E4C"/>
    <w:rsid w:val="009C1F4E"/>
    <w:rsid w:val="009C42C7"/>
    <w:rsid w:val="009C4301"/>
    <w:rsid w:val="009C4320"/>
    <w:rsid w:val="009C4C16"/>
    <w:rsid w:val="009C4F3F"/>
    <w:rsid w:val="009C5A33"/>
    <w:rsid w:val="009C645E"/>
    <w:rsid w:val="009C661F"/>
    <w:rsid w:val="009C6F6F"/>
    <w:rsid w:val="009D1C05"/>
    <w:rsid w:val="009D2C32"/>
    <w:rsid w:val="009D2C81"/>
    <w:rsid w:val="009D3138"/>
    <w:rsid w:val="009D400E"/>
    <w:rsid w:val="009D4067"/>
    <w:rsid w:val="009D4AE1"/>
    <w:rsid w:val="009D4D6F"/>
    <w:rsid w:val="009D4F1F"/>
    <w:rsid w:val="009D5F61"/>
    <w:rsid w:val="009D5F68"/>
    <w:rsid w:val="009D728F"/>
    <w:rsid w:val="009D7588"/>
    <w:rsid w:val="009E00EF"/>
    <w:rsid w:val="009E0D6C"/>
    <w:rsid w:val="009E122A"/>
    <w:rsid w:val="009E236F"/>
    <w:rsid w:val="009E3122"/>
    <w:rsid w:val="009E345D"/>
    <w:rsid w:val="009E3576"/>
    <w:rsid w:val="009E36FF"/>
    <w:rsid w:val="009E3E5E"/>
    <w:rsid w:val="009E51D2"/>
    <w:rsid w:val="009E58C8"/>
    <w:rsid w:val="009E5E54"/>
    <w:rsid w:val="009E5F1D"/>
    <w:rsid w:val="009E6548"/>
    <w:rsid w:val="009E67C0"/>
    <w:rsid w:val="009E6BBB"/>
    <w:rsid w:val="009E762F"/>
    <w:rsid w:val="009F047B"/>
    <w:rsid w:val="009F0D45"/>
    <w:rsid w:val="009F0E91"/>
    <w:rsid w:val="009F11BD"/>
    <w:rsid w:val="009F15D7"/>
    <w:rsid w:val="009F1DE5"/>
    <w:rsid w:val="009F1EEE"/>
    <w:rsid w:val="009F3376"/>
    <w:rsid w:val="009F4781"/>
    <w:rsid w:val="009F4941"/>
    <w:rsid w:val="009F5043"/>
    <w:rsid w:val="009F5104"/>
    <w:rsid w:val="009F52D7"/>
    <w:rsid w:val="009F56CC"/>
    <w:rsid w:val="009F643B"/>
    <w:rsid w:val="009F69C4"/>
    <w:rsid w:val="009F79C6"/>
    <w:rsid w:val="009F7D43"/>
    <w:rsid w:val="00A007DE"/>
    <w:rsid w:val="00A00930"/>
    <w:rsid w:val="00A015FF"/>
    <w:rsid w:val="00A016DA"/>
    <w:rsid w:val="00A01EC5"/>
    <w:rsid w:val="00A02462"/>
    <w:rsid w:val="00A03242"/>
    <w:rsid w:val="00A03E8E"/>
    <w:rsid w:val="00A04315"/>
    <w:rsid w:val="00A04341"/>
    <w:rsid w:val="00A04E3C"/>
    <w:rsid w:val="00A050DA"/>
    <w:rsid w:val="00A0513E"/>
    <w:rsid w:val="00A060E2"/>
    <w:rsid w:val="00A06113"/>
    <w:rsid w:val="00A0619D"/>
    <w:rsid w:val="00A06342"/>
    <w:rsid w:val="00A063A1"/>
    <w:rsid w:val="00A10411"/>
    <w:rsid w:val="00A1080C"/>
    <w:rsid w:val="00A1125B"/>
    <w:rsid w:val="00A128B6"/>
    <w:rsid w:val="00A1317D"/>
    <w:rsid w:val="00A1383C"/>
    <w:rsid w:val="00A1444B"/>
    <w:rsid w:val="00A14E2F"/>
    <w:rsid w:val="00A14FF5"/>
    <w:rsid w:val="00A15061"/>
    <w:rsid w:val="00A15ADB"/>
    <w:rsid w:val="00A16422"/>
    <w:rsid w:val="00A20E8C"/>
    <w:rsid w:val="00A20E97"/>
    <w:rsid w:val="00A2131F"/>
    <w:rsid w:val="00A22BF8"/>
    <w:rsid w:val="00A22E52"/>
    <w:rsid w:val="00A236A7"/>
    <w:rsid w:val="00A237BB"/>
    <w:rsid w:val="00A23DE9"/>
    <w:rsid w:val="00A24A0D"/>
    <w:rsid w:val="00A24BE6"/>
    <w:rsid w:val="00A24F14"/>
    <w:rsid w:val="00A256A7"/>
    <w:rsid w:val="00A25EA2"/>
    <w:rsid w:val="00A2603A"/>
    <w:rsid w:val="00A264BE"/>
    <w:rsid w:val="00A26BDC"/>
    <w:rsid w:val="00A2736C"/>
    <w:rsid w:val="00A27386"/>
    <w:rsid w:val="00A275CE"/>
    <w:rsid w:val="00A3144D"/>
    <w:rsid w:val="00A31990"/>
    <w:rsid w:val="00A31A08"/>
    <w:rsid w:val="00A32DAD"/>
    <w:rsid w:val="00A333B3"/>
    <w:rsid w:val="00A3457F"/>
    <w:rsid w:val="00A3566E"/>
    <w:rsid w:val="00A362B8"/>
    <w:rsid w:val="00A371C5"/>
    <w:rsid w:val="00A37EE6"/>
    <w:rsid w:val="00A40020"/>
    <w:rsid w:val="00A409B7"/>
    <w:rsid w:val="00A41338"/>
    <w:rsid w:val="00A414D0"/>
    <w:rsid w:val="00A4152C"/>
    <w:rsid w:val="00A41DCD"/>
    <w:rsid w:val="00A42075"/>
    <w:rsid w:val="00A4282C"/>
    <w:rsid w:val="00A43520"/>
    <w:rsid w:val="00A43699"/>
    <w:rsid w:val="00A4415A"/>
    <w:rsid w:val="00A444FA"/>
    <w:rsid w:val="00A449A2"/>
    <w:rsid w:val="00A44AD1"/>
    <w:rsid w:val="00A44C1A"/>
    <w:rsid w:val="00A45753"/>
    <w:rsid w:val="00A4592D"/>
    <w:rsid w:val="00A45F3E"/>
    <w:rsid w:val="00A46FBF"/>
    <w:rsid w:val="00A470C4"/>
    <w:rsid w:val="00A5044F"/>
    <w:rsid w:val="00A507F9"/>
    <w:rsid w:val="00A50EA7"/>
    <w:rsid w:val="00A5175D"/>
    <w:rsid w:val="00A51B4C"/>
    <w:rsid w:val="00A539DB"/>
    <w:rsid w:val="00A540A4"/>
    <w:rsid w:val="00A54F3D"/>
    <w:rsid w:val="00A54F3E"/>
    <w:rsid w:val="00A56210"/>
    <w:rsid w:val="00A5748B"/>
    <w:rsid w:val="00A575BF"/>
    <w:rsid w:val="00A576EE"/>
    <w:rsid w:val="00A578E9"/>
    <w:rsid w:val="00A57F45"/>
    <w:rsid w:val="00A60606"/>
    <w:rsid w:val="00A60D2C"/>
    <w:rsid w:val="00A61AA3"/>
    <w:rsid w:val="00A620BD"/>
    <w:rsid w:val="00A63018"/>
    <w:rsid w:val="00A63CDA"/>
    <w:rsid w:val="00A644FF"/>
    <w:rsid w:val="00A6478D"/>
    <w:rsid w:val="00A64949"/>
    <w:rsid w:val="00A64B3D"/>
    <w:rsid w:val="00A64E1C"/>
    <w:rsid w:val="00A654CD"/>
    <w:rsid w:val="00A65B1B"/>
    <w:rsid w:val="00A67476"/>
    <w:rsid w:val="00A711D1"/>
    <w:rsid w:val="00A71315"/>
    <w:rsid w:val="00A71E26"/>
    <w:rsid w:val="00A722DC"/>
    <w:rsid w:val="00A724BE"/>
    <w:rsid w:val="00A7473C"/>
    <w:rsid w:val="00A756BE"/>
    <w:rsid w:val="00A75D21"/>
    <w:rsid w:val="00A75E08"/>
    <w:rsid w:val="00A760F8"/>
    <w:rsid w:val="00A769E4"/>
    <w:rsid w:val="00A778DC"/>
    <w:rsid w:val="00A77959"/>
    <w:rsid w:val="00A77B23"/>
    <w:rsid w:val="00A8033D"/>
    <w:rsid w:val="00A80FA4"/>
    <w:rsid w:val="00A811FF"/>
    <w:rsid w:val="00A81414"/>
    <w:rsid w:val="00A818CA"/>
    <w:rsid w:val="00A823D2"/>
    <w:rsid w:val="00A83759"/>
    <w:rsid w:val="00A83E8D"/>
    <w:rsid w:val="00A844ED"/>
    <w:rsid w:val="00A849B3"/>
    <w:rsid w:val="00A85591"/>
    <w:rsid w:val="00A85735"/>
    <w:rsid w:val="00A857A2"/>
    <w:rsid w:val="00A85E38"/>
    <w:rsid w:val="00A86513"/>
    <w:rsid w:val="00A86F92"/>
    <w:rsid w:val="00A87295"/>
    <w:rsid w:val="00A90183"/>
    <w:rsid w:val="00A90303"/>
    <w:rsid w:val="00A9052E"/>
    <w:rsid w:val="00A90C9C"/>
    <w:rsid w:val="00A91774"/>
    <w:rsid w:val="00A91E6D"/>
    <w:rsid w:val="00A92482"/>
    <w:rsid w:val="00A9261A"/>
    <w:rsid w:val="00A92A29"/>
    <w:rsid w:val="00A92AF9"/>
    <w:rsid w:val="00A92B49"/>
    <w:rsid w:val="00A9373F"/>
    <w:rsid w:val="00A94095"/>
    <w:rsid w:val="00A943E3"/>
    <w:rsid w:val="00A94B5D"/>
    <w:rsid w:val="00A95468"/>
    <w:rsid w:val="00A95A15"/>
    <w:rsid w:val="00A96AE2"/>
    <w:rsid w:val="00A970FA"/>
    <w:rsid w:val="00A971F9"/>
    <w:rsid w:val="00A97452"/>
    <w:rsid w:val="00A97847"/>
    <w:rsid w:val="00AA0E15"/>
    <w:rsid w:val="00AA117D"/>
    <w:rsid w:val="00AA17C0"/>
    <w:rsid w:val="00AA1A97"/>
    <w:rsid w:val="00AA273D"/>
    <w:rsid w:val="00AA36D4"/>
    <w:rsid w:val="00AA459A"/>
    <w:rsid w:val="00AA47E5"/>
    <w:rsid w:val="00AA48DE"/>
    <w:rsid w:val="00AA5573"/>
    <w:rsid w:val="00AA6519"/>
    <w:rsid w:val="00AA67BA"/>
    <w:rsid w:val="00AA6918"/>
    <w:rsid w:val="00AA6ECC"/>
    <w:rsid w:val="00AA7AFE"/>
    <w:rsid w:val="00AA7E0D"/>
    <w:rsid w:val="00AB03F9"/>
    <w:rsid w:val="00AB1607"/>
    <w:rsid w:val="00AB245B"/>
    <w:rsid w:val="00AB3002"/>
    <w:rsid w:val="00AB3172"/>
    <w:rsid w:val="00AB3BAB"/>
    <w:rsid w:val="00AB3C9D"/>
    <w:rsid w:val="00AB3F25"/>
    <w:rsid w:val="00AB40B1"/>
    <w:rsid w:val="00AB4A38"/>
    <w:rsid w:val="00AB4AC9"/>
    <w:rsid w:val="00AB4C3C"/>
    <w:rsid w:val="00AB4EAE"/>
    <w:rsid w:val="00AB5842"/>
    <w:rsid w:val="00AB68C9"/>
    <w:rsid w:val="00AB6C1F"/>
    <w:rsid w:val="00AB784C"/>
    <w:rsid w:val="00AB7E9A"/>
    <w:rsid w:val="00AC0318"/>
    <w:rsid w:val="00AC1304"/>
    <w:rsid w:val="00AC1CE4"/>
    <w:rsid w:val="00AC222D"/>
    <w:rsid w:val="00AC427E"/>
    <w:rsid w:val="00AC4A15"/>
    <w:rsid w:val="00AC508A"/>
    <w:rsid w:val="00AC67CE"/>
    <w:rsid w:val="00AC6DC5"/>
    <w:rsid w:val="00AC7E79"/>
    <w:rsid w:val="00AC7E8A"/>
    <w:rsid w:val="00AD011B"/>
    <w:rsid w:val="00AD079F"/>
    <w:rsid w:val="00AD09FB"/>
    <w:rsid w:val="00AD17AD"/>
    <w:rsid w:val="00AD1D08"/>
    <w:rsid w:val="00AD2D5A"/>
    <w:rsid w:val="00AD3A9E"/>
    <w:rsid w:val="00AD4A4F"/>
    <w:rsid w:val="00AD5B0B"/>
    <w:rsid w:val="00AD5C64"/>
    <w:rsid w:val="00AD63CC"/>
    <w:rsid w:val="00AD677F"/>
    <w:rsid w:val="00AD7863"/>
    <w:rsid w:val="00AD7C7A"/>
    <w:rsid w:val="00AD7D47"/>
    <w:rsid w:val="00AE00B2"/>
    <w:rsid w:val="00AE02D3"/>
    <w:rsid w:val="00AE164C"/>
    <w:rsid w:val="00AE1832"/>
    <w:rsid w:val="00AE251B"/>
    <w:rsid w:val="00AE2580"/>
    <w:rsid w:val="00AE2792"/>
    <w:rsid w:val="00AE35F1"/>
    <w:rsid w:val="00AE36F5"/>
    <w:rsid w:val="00AE45A1"/>
    <w:rsid w:val="00AE48B4"/>
    <w:rsid w:val="00AE4DD0"/>
    <w:rsid w:val="00AE4E68"/>
    <w:rsid w:val="00AE4F95"/>
    <w:rsid w:val="00AE5209"/>
    <w:rsid w:val="00AE546A"/>
    <w:rsid w:val="00AE5609"/>
    <w:rsid w:val="00AE5FDB"/>
    <w:rsid w:val="00AE5FDE"/>
    <w:rsid w:val="00AE68CD"/>
    <w:rsid w:val="00AE68E5"/>
    <w:rsid w:val="00AE6A6A"/>
    <w:rsid w:val="00AE6FB1"/>
    <w:rsid w:val="00AF0678"/>
    <w:rsid w:val="00AF0EA8"/>
    <w:rsid w:val="00AF1CCA"/>
    <w:rsid w:val="00AF29E4"/>
    <w:rsid w:val="00AF2D23"/>
    <w:rsid w:val="00AF3F85"/>
    <w:rsid w:val="00AF472E"/>
    <w:rsid w:val="00AF4A5B"/>
    <w:rsid w:val="00AF4D0F"/>
    <w:rsid w:val="00AF52C9"/>
    <w:rsid w:val="00AF58C2"/>
    <w:rsid w:val="00AF5CBA"/>
    <w:rsid w:val="00AF629E"/>
    <w:rsid w:val="00AF6624"/>
    <w:rsid w:val="00AF666C"/>
    <w:rsid w:val="00AF6CA4"/>
    <w:rsid w:val="00AF6EB9"/>
    <w:rsid w:val="00AF7818"/>
    <w:rsid w:val="00AF786F"/>
    <w:rsid w:val="00B004D6"/>
    <w:rsid w:val="00B0066E"/>
    <w:rsid w:val="00B012AE"/>
    <w:rsid w:val="00B017DE"/>
    <w:rsid w:val="00B01BFB"/>
    <w:rsid w:val="00B02CAA"/>
    <w:rsid w:val="00B03358"/>
    <w:rsid w:val="00B0374C"/>
    <w:rsid w:val="00B043B0"/>
    <w:rsid w:val="00B0458F"/>
    <w:rsid w:val="00B058FD"/>
    <w:rsid w:val="00B059C1"/>
    <w:rsid w:val="00B059F6"/>
    <w:rsid w:val="00B06532"/>
    <w:rsid w:val="00B06788"/>
    <w:rsid w:val="00B06DB0"/>
    <w:rsid w:val="00B0745F"/>
    <w:rsid w:val="00B07B66"/>
    <w:rsid w:val="00B07DBF"/>
    <w:rsid w:val="00B10031"/>
    <w:rsid w:val="00B115D1"/>
    <w:rsid w:val="00B1176A"/>
    <w:rsid w:val="00B117D7"/>
    <w:rsid w:val="00B13C10"/>
    <w:rsid w:val="00B1510B"/>
    <w:rsid w:val="00B15366"/>
    <w:rsid w:val="00B16B0F"/>
    <w:rsid w:val="00B16B26"/>
    <w:rsid w:val="00B16C94"/>
    <w:rsid w:val="00B173E5"/>
    <w:rsid w:val="00B1761A"/>
    <w:rsid w:val="00B208B5"/>
    <w:rsid w:val="00B208D8"/>
    <w:rsid w:val="00B208FA"/>
    <w:rsid w:val="00B20E01"/>
    <w:rsid w:val="00B21783"/>
    <w:rsid w:val="00B218F6"/>
    <w:rsid w:val="00B21A8E"/>
    <w:rsid w:val="00B21C0C"/>
    <w:rsid w:val="00B22358"/>
    <w:rsid w:val="00B22E88"/>
    <w:rsid w:val="00B24088"/>
    <w:rsid w:val="00B252F3"/>
    <w:rsid w:val="00B25EE7"/>
    <w:rsid w:val="00B26103"/>
    <w:rsid w:val="00B261C2"/>
    <w:rsid w:val="00B277C9"/>
    <w:rsid w:val="00B3047C"/>
    <w:rsid w:val="00B3094C"/>
    <w:rsid w:val="00B30BE3"/>
    <w:rsid w:val="00B30DDD"/>
    <w:rsid w:val="00B3205C"/>
    <w:rsid w:val="00B320B3"/>
    <w:rsid w:val="00B32137"/>
    <w:rsid w:val="00B326C0"/>
    <w:rsid w:val="00B32D9B"/>
    <w:rsid w:val="00B333E5"/>
    <w:rsid w:val="00B33E32"/>
    <w:rsid w:val="00B35775"/>
    <w:rsid w:val="00B35F96"/>
    <w:rsid w:val="00B365C9"/>
    <w:rsid w:val="00B3692A"/>
    <w:rsid w:val="00B36EFD"/>
    <w:rsid w:val="00B375A6"/>
    <w:rsid w:val="00B37EAB"/>
    <w:rsid w:val="00B40320"/>
    <w:rsid w:val="00B41971"/>
    <w:rsid w:val="00B41F46"/>
    <w:rsid w:val="00B42D76"/>
    <w:rsid w:val="00B42FC4"/>
    <w:rsid w:val="00B450B3"/>
    <w:rsid w:val="00B450D8"/>
    <w:rsid w:val="00B45666"/>
    <w:rsid w:val="00B4569E"/>
    <w:rsid w:val="00B45B53"/>
    <w:rsid w:val="00B45D78"/>
    <w:rsid w:val="00B46005"/>
    <w:rsid w:val="00B461A6"/>
    <w:rsid w:val="00B4670C"/>
    <w:rsid w:val="00B477B6"/>
    <w:rsid w:val="00B50AB8"/>
    <w:rsid w:val="00B51C4E"/>
    <w:rsid w:val="00B51E45"/>
    <w:rsid w:val="00B5253D"/>
    <w:rsid w:val="00B52769"/>
    <w:rsid w:val="00B52B0B"/>
    <w:rsid w:val="00B52F79"/>
    <w:rsid w:val="00B539D1"/>
    <w:rsid w:val="00B54365"/>
    <w:rsid w:val="00B54B60"/>
    <w:rsid w:val="00B55CCD"/>
    <w:rsid w:val="00B561C4"/>
    <w:rsid w:val="00B56255"/>
    <w:rsid w:val="00B56972"/>
    <w:rsid w:val="00B56ED5"/>
    <w:rsid w:val="00B5717E"/>
    <w:rsid w:val="00B577E3"/>
    <w:rsid w:val="00B60521"/>
    <w:rsid w:val="00B607B8"/>
    <w:rsid w:val="00B609ED"/>
    <w:rsid w:val="00B60A14"/>
    <w:rsid w:val="00B60FD8"/>
    <w:rsid w:val="00B6155C"/>
    <w:rsid w:val="00B61900"/>
    <w:rsid w:val="00B61F33"/>
    <w:rsid w:val="00B62924"/>
    <w:rsid w:val="00B62D18"/>
    <w:rsid w:val="00B62EC1"/>
    <w:rsid w:val="00B63067"/>
    <w:rsid w:val="00B63172"/>
    <w:rsid w:val="00B63902"/>
    <w:rsid w:val="00B645C7"/>
    <w:rsid w:val="00B6471E"/>
    <w:rsid w:val="00B647DB"/>
    <w:rsid w:val="00B64FFC"/>
    <w:rsid w:val="00B65AE8"/>
    <w:rsid w:val="00B65C9C"/>
    <w:rsid w:val="00B66547"/>
    <w:rsid w:val="00B66C84"/>
    <w:rsid w:val="00B677B5"/>
    <w:rsid w:val="00B67B35"/>
    <w:rsid w:val="00B67B41"/>
    <w:rsid w:val="00B67C4E"/>
    <w:rsid w:val="00B67DD0"/>
    <w:rsid w:val="00B71429"/>
    <w:rsid w:val="00B71657"/>
    <w:rsid w:val="00B71D32"/>
    <w:rsid w:val="00B728BD"/>
    <w:rsid w:val="00B72F37"/>
    <w:rsid w:val="00B73090"/>
    <w:rsid w:val="00B7369B"/>
    <w:rsid w:val="00B737F0"/>
    <w:rsid w:val="00B73AF0"/>
    <w:rsid w:val="00B74313"/>
    <w:rsid w:val="00B74E95"/>
    <w:rsid w:val="00B7558F"/>
    <w:rsid w:val="00B77239"/>
    <w:rsid w:val="00B77D8F"/>
    <w:rsid w:val="00B82126"/>
    <w:rsid w:val="00B825DB"/>
    <w:rsid w:val="00B82FF5"/>
    <w:rsid w:val="00B83082"/>
    <w:rsid w:val="00B84525"/>
    <w:rsid w:val="00B84551"/>
    <w:rsid w:val="00B84713"/>
    <w:rsid w:val="00B849A8"/>
    <w:rsid w:val="00B8513D"/>
    <w:rsid w:val="00B85493"/>
    <w:rsid w:val="00B85547"/>
    <w:rsid w:val="00B855C3"/>
    <w:rsid w:val="00B8691A"/>
    <w:rsid w:val="00B86BDA"/>
    <w:rsid w:val="00B87745"/>
    <w:rsid w:val="00B8797A"/>
    <w:rsid w:val="00B90064"/>
    <w:rsid w:val="00B908A8"/>
    <w:rsid w:val="00B90AC0"/>
    <w:rsid w:val="00B9123F"/>
    <w:rsid w:val="00B93560"/>
    <w:rsid w:val="00B937A7"/>
    <w:rsid w:val="00B948A4"/>
    <w:rsid w:val="00B95B89"/>
    <w:rsid w:val="00B95D41"/>
    <w:rsid w:val="00B96855"/>
    <w:rsid w:val="00BA0B62"/>
    <w:rsid w:val="00BA2C84"/>
    <w:rsid w:val="00BA2F65"/>
    <w:rsid w:val="00BA30C3"/>
    <w:rsid w:val="00BA3E95"/>
    <w:rsid w:val="00BA40E9"/>
    <w:rsid w:val="00BA47D0"/>
    <w:rsid w:val="00BA4DA8"/>
    <w:rsid w:val="00BA4DCE"/>
    <w:rsid w:val="00BA521C"/>
    <w:rsid w:val="00BA67CC"/>
    <w:rsid w:val="00BA6880"/>
    <w:rsid w:val="00BA7284"/>
    <w:rsid w:val="00BA7D6D"/>
    <w:rsid w:val="00BB0F32"/>
    <w:rsid w:val="00BB17AE"/>
    <w:rsid w:val="00BB1E0D"/>
    <w:rsid w:val="00BB2E5B"/>
    <w:rsid w:val="00BB386A"/>
    <w:rsid w:val="00BB3DFE"/>
    <w:rsid w:val="00BB407D"/>
    <w:rsid w:val="00BB4B73"/>
    <w:rsid w:val="00BB4E9B"/>
    <w:rsid w:val="00BB566A"/>
    <w:rsid w:val="00BB5B30"/>
    <w:rsid w:val="00BB5E64"/>
    <w:rsid w:val="00BB68FC"/>
    <w:rsid w:val="00BB6BAF"/>
    <w:rsid w:val="00BB6D4E"/>
    <w:rsid w:val="00BC017E"/>
    <w:rsid w:val="00BC0721"/>
    <w:rsid w:val="00BC1A39"/>
    <w:rsid w:val="00BC2199"/>
    <w:rsid w:val="00BC36A7"/>
    <w:rsid w:val="00BC3B4E"/>
    <w:rsid w:val="00BC406A"/>
    <w:rsid w:val="00BC461E"/>
    <w:rsid w:val="00BC4690"/>
    <w:rsid w:val="00BC51E9"/>
    <w:rsid w:val="00BC6275"/>
    <w:rsid w:val="00BC6554"/>
    <w:rsid w:val="00BC7340"/>
    <w:rsid w:val="00BD02AE"/>
    <w:rsid w:val="00BD049B"/>
    <w:rsid w:val="00BD123C"/>
    <w:rsid w:val="00BD13BE"/>
    <w:rsid w:val="00BD178C"/>
    <w:rsid w:val="00BD18FB"/>
    <w:rsid w:val="00BD1B78"/>
    <w:rsid w:val="00BD1E30"/>
    <w:rsid w:val="00BD2805"/>
    <w:rsid w:val="00BD4443"/>
    <w:rsid w:val="00BD4BB1"/>
    <w:rsid w:val="00BD4CBC"/>
    <w:rsid w:val="00BD518A"/>
    <w:rsid w:val="00BD5430"/>
    <w:rsid w:val="00BD60AF"/>
    <w:rsid w:val="00BD6933"/>
    <w:rsid w:val="00BD71DE"/>
    <w:rsid w:val="00BD7D94"/>
    <w:rsid w:val="00BE02AB"/>
    <w:rsid w:val="00BE08F9"/>
    <w:rsid w:val="00BE0BDB"/>
    <w:rsid w:val="00BE12AA"/>
    <w:rsid w:val="00BE1BC7"/>
    <w:rsid w:val="00BE1F4B"/>
    <w:rsid w:val="00BE2218"/>
    <w:rsid w:val="00BE2FD9"/>
    <w:rsid w:val="00BE3A50"/>
    <w:rsid w:val="00BE3E02"/>
    <w:rsid w:val="00BE41C8"/>
    <w:rsid w:val="00BE5E02"/>
    <w:rsid w:val="00BE5F6F"/>
    <w:rsid w:val="00BE61E6"/>
    <w:rsid w:val="00BE6705"/>
    <w:rsid w:val="00BE6DB7"/>
    <w:rsid w:val="00BE6DE4"/>
    <w:rsid w:val="00BF10FC"/>
    <w:rsid w:val="00BF1C5A"/>
    <w:rsid w:val="00BF27E2"/>
    <w:rsid w:val="00BF34E8"/>
    <w:rsid w:val="00BF3950"/>
    <w:rsid w:val="00BF3CD1"/>
    <w:rsid w:val="00BF3E01"/>
    <w:rsid w:val="00BF4258"/>
    <w:rsid w:val="00BF44DB"/>
    <w:rsid w:val="00BF4BE2"/>
    <w:rsid w:val="00BF5CC9"/>
    <w:rsid w:val="00BF60E4"/>
    <w:rsid w:val="00BF6130"/>
    <w:rsid w:val="00BF6BE4"/>
    <w:rsid w:val="00BF6D57"/>
    <w:rsid w:val="00BF7EB7"/>
    <w:rsid w:val="00BF7FA3"/>
    <w:rsid w:val="00C00037"/>
    <w:rsid w:val="00C01220"/>
    <w:rsid w:val="00C01410"/>
    <w:rsid w:val="00C023F6"/>
    <w:rsid w:val="00C0335C"/>
    <w:rsid w:val="00C034A4"/>
    <w:rsid w:val="00C034BB"/>
    <w:rsid w:val="00C039D6"/>
    <w:rsid w:val="00C03D3D"/>
    <w:rsid w:val="00C0488C"/>
    <w:rsid w:val="00C04B8D"/>
    <w:rsid w:val="00C04CE0"/>
    <w:rsid w:val="00C04F2B"/>
    <w:rsid w:val="00C051A2"/>
    <w:rsid w:val="00C052D6"/>
    <w:rsid w:val="00C06BD7"/>
    <w:rsid w:val="00C07163"/>
    <w:rsid w:val="00C077EC"/>
    <w:rsid w:val="00C07CB6"/>
    <w:rsid w:val="00C102A4"/>
    <w:rsid w:val="00C1061E"/>
    <w:rsid w:val="00C10D99"/>
    <w:rsid w:val="00C11852"/>
    <w:rsid w:val="00C11E01"/>
    <w:rsid w:val="00C12563"/>
    <w:rsid w:val="00C12AEB"/>
    <w:rsid w:val="00C12C1F"/>
    <w:rsid w:val="00C12E34"/>
    <w:rsid w:val="00C1315F"/>
    <w:rsid w:val="00C13638"/>
    <w:rsid w:val="00C13EF9"/>
    <w:rsid w:val="00C1410B"/>
    <w:rsid w:val="00C148FF"/>
    <w:rsid w:val="00C14FAA"/>
    <w:rsid w:val="00C1595E"/>
    <w:rsid w:val="00C15DA6"/>
    <w:rsid w:val="00C16430"/>
    <w:rsid w:val="00C16471"/>
    <w:rsid w:val="00C1658C"/>
    <w:rsid w:val="00C16C67"/>
    <w:rsid w:val="00C17D03"/>
    <w:rsid w:val="00C201FE"/>
    <w:rsid w:val="00C205BE"/>
    <w:rsid w:val="00C213F4"/>
    <w:rsid w:val="00C2241A"/>
    <w:rsid w:val="00C226FC"/>
    <w:rsid w:val="00C22971"/>
    <w:rsid w:val="00C2345E"/>
    <w:rsid w:val="00C2467E"/>
    <w:rsid w:val="00C246F2"/>
    <w:rsid w:val="00C24F99"/>
    <w:rsid w:val="00C255C2"/>
    <w:rsid w:val="00C25DC0"/>
    <w:rsid w:val="00C27234"/>
    <w:rsid w:val="00C304AE"/>
    <w:rsid w:val="00C304C0"/>
    <w:rsid w:val="00C30C6E"/>
    <w:rsid w:val="00C31445"/>
    <w:rsid w:val="00C32029"/>
    <w:rsid w:val="00C32240"/>
    <w:rsid w:val="00C32A46"/>
    <w:rsid w:val="00C32E5F"/>
    <w:rsid w:val="00C33ACD"/>
    <w:rsid w:val="00C33DDB"/>
    <w:rsid w:val="00C3400B"/>
    <w:rsid w:val="00C34938"/>
    <w:rsid w:val="00C34BA9"/>
    <w:rsid w:val="00C35D0E"/>
    <w:rsid w:val="00C363E1"/>
    <w:rsid w:val="00C3663D"/>
    <w:rsid w:val="00C367AC"/>
    <w:rsid w:val="00C36B56"/>
    <w:rsid w:val="00C377A5"/>
    <w:rsid w:val="00C3786E"/>
    <w:rsid w:val="00C3796E"/>
    <w:rsid w:val="00C403A2"/>
    <w:rsid w:val="00C40CBE"/>
    <w:rsid w:val="00C41302"/>
    <w:rsid w:val="00C419AD"/>
    <w:rsid w:val="00C435C7"/>
    <w:rsid w:val="00C43804"/>
    <w:rsid w:val="00C43ABF"/>
    <w:rsid w:val="00C43BDB"/>
    <w:rsid w:val="00C44259"/>
    <w:rsid w:val="00C44B11"/>
    <w:rsid w:val="00C44B1D"/>
    <w:rsid w:val="00C451F3"/>
    <w:rsid w:val="00C4650C"/>
    <w:rsid w:val="00C500AE"/>
    <w:rsid w:val="00C5014F"/>
    <w:rsid w:val="00C5015F"/>
    <w:rsid w:val="00C50200"/>
    <w:rsid w:val="00C50F12"/>
    <w:rsid w:val="00C51522"/>
    <w:rsid w:val="00C5183A"/>
    <w:rsid w:val="00C519A6"/>
    <w:rsid w:val="00C51D39"/>
    <w:rsid w:val="00C51E97"/>
    <w:rsid w:val="00C52239"/>
    <w:rsid w:val="00C52361"/>
    <w:rsid w:val="00C52881"/>
    <w:rsid w:val="00C52C9C"/>
    <w:rsid w:val="00C52F85"/>
    <w:rsid w:val="00C53CDF"/>
    <w:rsid w:val="00C54820"/>
    <w:rsid w:val="00C55374"/>
    <w:rsid w:val="00C562F2"/>
    <w:rsid w:val="00C57247"/>
    <w:rsid w:val="00C57813"/>
    <w:rsid w:val="00C57844"/>
    <w:rsid w:val="00C579D2"/>
    <w:rsid w:val="00C57DA4"/>
    <w:rsid w:val="00C61469"/>
    <w:rsid w:val="00C61FE7"/>
    <w:rsid w:val="00C62919"/>
    <w:rsid w:val="00C62FBE"/>
    <w:rsid w:val="00C63239"/>
    <w:rsid w:val="00C632B0"/>
    <w:rsid w:val="00C64215"/>
    <w:rsid w:val="00C644FC"/>
    <w:rsid w:val="00C6475D"/>
    <w:rsid w:val="00C6478E"/>
    <w:rsid w:val="00C64B1C"/>
    <w:rsid w:val="00C64FD1"/>
    <w:rsid w:val="00C6614E"/>
    <w:rsid w:val="00C6636C"/>
    <w:rsid w:val="00C66902"/>
    <w:rsid w:val="00C708B4"/>
    <w:rsid w:val="00C71405"/>
    <w:rsid w:val="00C71566"/>
    <w:rsid w:val="00C715A7"/>
    <w:rsid w:val="00C720E6"/>
    <w:rsid w:val="00C72FE4"/>
    <w:rsid w:val="00C73531"/>
    <w:rsid w:val="00C73578"/>
    <w:rsid w:val="00C73AF5"/>
    <w:rsid w:val="00C74163"/>
    <w:rsid w:val="00C74802"/>
    <w:rsid w:val="00C75B05"/>
    <w:rsid w:val="00C75C9B"/>
    <w:rsid w:val="00C75E07"/>
    <w:rsid w:val="00C760B4"/>
    <w:rsid w:val="00C76182"/>
    <w:rsid w:val="00C76570"/>
    <w:rsid w:val="00C771BF"/>
    <w:rsid w:val="00C772A9"/>
    <w:rsid w:val="00C77A78"/>
    <w:rsid w:val="00C80509"/>
    <w:rsid w:val="00C80CC6"/>
    <w:rsid w:val="00C81349"/>
    <w:rsid w:val="00C81893"/>
    <w:rsid w:val="00C8218E"/>
    <w:rsid w:val="00C82286"/>
    <w:rsid w:val="00C83840"/>
    <w:rsid w:val="00C83978"/>
    <w:rsid w:val="00C83A12"/>
    <w:rsid w:val="00C8480F"/>
    <w:rsid w:val="00C851EB"/>
    <w:rsid w:val="00C854CA"/>
    <w:rsid w:val="00C855BE"/>
    <w:rsid w:val="00C855C7"/>
    <w:rsid w:val="00C85A24"/>
    <w:rsid w:val="00C86BFF"/>
    <w:rsid w:val="00C86E0B"/>
    <w:rsid w:val="00C86F53"/>
    <w:rsid w:val="00C8739E"/>
    <w:rsid w:val="00C87B53"/>
    <w:rsid w:val="00C91F4F"/>
    <w:rsid w:val="00C923EF"/>
    <w:rsid w:val="00C93449"/>
    <w:rsid w:val="00C93828"/>
    <w:rsid w:val="00C93B50"/>
    <w:rsid w:val="00C93B62"/>
    <w:rsid w:val="00C9440D"/>
    <w:rsid w:val="00C94574"/>
    <w:rsid w:val="00C94C28"/>
    <w:rsid w:val="00C95277"/>
    <w:rsid w:val="00C9574B"/>
    <w:rsid w:val="00C9620A"/>
    <w:rsid w:val="00C9634C"/>
    <w:rsid w:val="00CA06B0"/>
    <w:rsid w:val="00CA179E"/>
    <w:rsid w:val="00CA1A08"/>
    <w:rsid w:val="00CA1F2F"/>
    <w:rsid w:val="00CA209E"/>
    <w:rsid w:val="00CA20DC"/>
    <w:rsid w:val="00CA2E4E"/>
    <w:rsid w:val="00CA2FA9"/>
    <w:rsid w:val="00CA37FC"/>
    <w:rsid w:val="00CA3DE9"/>
    <w:rsid w:val="00CA402A"/>
    <w:rsid w:val="00CA4160"/>
    <w:rsid w:val="00CA485D"/>
    <w:rsid w:val="00CA5127"/>
    <w:rsid w:val="00CA6471"/>
    <w:rsid w:val="00CA64B8"/>
    <w:rsid w:val="00CA6754"/>
    <w:rsid w:val="00CA6ADC"/>
    <w:rsid w:val="00CA71DC"/>
    <w:rsid w:val="00CA7325"/>
    <w:rsid w:val="00CA76F2"/>
    <w:rsid w:val="00CB05D0"/>
    <w:rsid w:val="00CB0892"/>
    <w:rsid w:val="00CB0A41"/>
    <w:rsid w:val="00CB0A7C"/>
    <w:rsid w:val="00CB0AEB"/>
    <w:rsid w:val="00CB0C00"/>
    <w:rsid w:val="00CB12C9"/>
    <w:rsid w:val="00CB2105"/>
    <w:rsid w:val="00CB223B"/>
    <w:rsid w:val="00CB227F"/>
    <w:rsid w:val="00CB3022"/>
    <w:rsid w:val="00CB35E0"/>
    <w:rsid w:val="00CB3BDE"/>
    <w:rsid w:val="00CB5AE3"/>
    <w:rsid w:val="00CB5C35"/>
    <w:rsid w:val="00CB6040"/>
    <w:rsid w:val="00CB6FC8"/>
    <w:rsid w:val="00CB7085"/>
    <w:rsid w:val="00CB721F"/>
    <w:rsid w:val="00CB724D"/>
    <w:rsid w:val="00CB7514"/>
    <w:rsid w:val="00CB77AA"/>
    <w:rsid w:val="00CB7C33"/>
    <w:rsid w:val="00CB7DDC"/>
    <w:rsid w:val="00CC07F7"/>
    <w:rsid w:val="00CC0A6B"/>
    <w:rsid w:val="00CC0C33"/>
    <w:rsid w:val="00CC1423"/>
    <w:rsid w:val="00CC17BE"/>
    <w:rsid w:val="00CC51B5"/>
    <w:rsid w:val="00CC53DD"/>
    <w:rsid w:val="00CC557D"/>
    <w:rsid w:val="00CC6A26"/>
    <w:rsid w:val="00CD08B2"/>
    <w:rsid w:val="00CD0B97"/>
    <w:rsid w:val="00CD1607"/>
    <w:rsid w:val="00CD1DB0"/>
    <w:rsid w:val="00CD1E27"/>
    <w:rsid w:val="00CD27B0"/>
    <w:rsid w:val="00CD30A7"/>
    <w:rsid w:val="00CD326F"/>
    <w:rsid w:val="00CD3491"/>
    <w:rsid w:val="00CD38BA"/>
    <w:rsid w:val="00CD4282"/>
    <w:rsid w:val="00CD436C"/>
    <w:rsid w:val="00CD437F"/>
    <w:rsid w:val="00CD4A7E"/>
    <w:rsid w:val="00CD4E48"/>
    <w:rsid w:val="00CD6785"/>
    <w:rsid w:val="00CD6CC3"/>
    <w:rsid w:val="00CE01EC"/>
    <w:rsid w:val="00CE0B1C"/>
    <w:rsid w:val="00CE0FC7"/>
    <w:rsid w:val="00CE3029"/>
    <w:rsid w:val="00CE3196"/>
    <w:rsid w:val="00CE3723"/>
    <w:rsid w:val="00CE3DA6"/>
    <w:rsid w:val="00CE4B44"/>
    <w:rsid w:val="00CE4C25"/>
    <w:rsid w:val="00CE4D45"/>
    <w:rsid w:val="00CE6C11"/>
    <w:rsid w:val="00CF0202"/>
    <w:rsid w:val="00CF0245"/>
    <w:rsid w:val="00CF084E"/>
    <w:rsid w:val="00CF0969"/>
    <w:rsid w:val="00CF112A"/>
    <w:rsid w:val="00CF18B5"/>
    <w:rsid w:val="00CF1F31"/>
    <w:rsid w:val="00CF2298"/>
    <w:rsid w:val="00CF2667"/>
    <w:rsid w:val="00CF269B"/>
    <w:rsid w:val="00CF46BB"/>
    <w:rsid w:val="00CF4B8D"/>
    <w:rsid w:val="00CF4C0C"/>
    <w:rsid w:val="00CF503B"/>
    <w:rsid w:val="00CF5E94"/>
    <w:rsid w:val="00CF6467"/>
    <w:rsid w:val="00CF65D5"/>
    <w:rsid w:val="00CF685B"/>
    <w:rsid w:val="00CF6F08"/>
    <w:rsid w:val="00CF7145"/>
    <w:rsid w:val="00CF7608"/>
    <w:rsid w:val="00CF7F32"/>
    <w:rsid w:val="00D00DF3"/>
    <w:rsid w:val="00D01172"/>
    <w:rsid w:val="00D032BE"/>
    <w:rsid w:val="00D042EF"/>
    <w:rsid w:val="00D04455"/>
    <w:rsid w:val="00D04F7D"/>
    <w:rsid w:val="00D050EB"/>
    <w:rsid w:val="00D05AE2"/>
    <w:rsid w:val="00D0772D"/>
    <w:rsid w:val="00D1057A"/>
    <w:rsid w:val="00D10788"/>
    <w:rsid w:val="00D1110B"/>
    <w:rsid w:val="00D11F64"/>
    <w:rsid w:val="00D1232D"/>
    <w:rsid w:val="00D13B87"/>
    <w:rsid w:val="00D145BF"/>
    <w:rsid w:val="00D157E6"/>
    <w:rsid w:val="00D16084"/>
    <w:rsid w:val="00D17612"/>
    <w:rsid w:val="00D2001E"/>
    <w:rsid w:val="00D20479"/>
    <w:rsid w:val="00D207F7"/>
    <w:rsid w:val="00D21077"/>
    <w:rsid w:val="00D210F8"/>
    <w:rsid w:val="00D227B4"/>
    <w:rsid w:val="00D22AE3"/>
    <w:rsid w:val="00D231B9"/>
    <w:rsid w:val="00D23A1E"/>
    <w:rsid w:val="00D23FD8"/>
    <w:rsid w:val="00D24CDB"/>
    <w:rsid w:val="00D24E8D"/>
    <w:rsid w:val="00D25434"/>
    <w:rsid w:val="00D2588E"/>
    <w:rsid w:val="00D262A1"/>
    <w:rsid w:val="00D26B7A"/>
    <w:rsid w:val="00D26E91"/>
    <w:rsid w:val="00D271AA"/>
    <w:rsid w:val="00D272FF"/>
    <w:rsid w:val="00D3056F"/>
    <w:rsid w:val="00D30B62"/>
    <w:rsid w:val="00D314C1"/>
    <w:rsid w:val="00D31CF8"/>
    <w:rsid w:val="00D32BBD"/>
    <w:rsid w:val="00D32EC9"/>
    <w:rsid w:val="00D33975"/>
    <w:rsid w:val="00D34346"/>
    <w:rsid w:val="00D343DB"/>
    <w:rsid w:val="00D35A7F"/>
    <w:rsid w:val="00D35D61"/>
    <w:rsid w:val="00D36786"/>
    <w:rsid w:val="00D36919"/>
    <w:rsid w:val="00D36B36"/>
    <w:rsid w:val="00D36D13"/>
    <w:rsid w:val="00D36DD2"/>
    <w:rsid w:val="00D3708A"/>
    <w:rsid w:val="00D370C2"/>
    <w:rsid w:val="00D374A0"/>
    <w:rsid w:val="00D37D53"/>
    <w:rsid w:val="00D40872"/>
    <w:rsid w:val="00D40F6E"/>
    <w:rsid w:val="00D420F5"/>
    <w:rsid w:val="00D4326B"/>
    <w:rsid w:val="00D433D0"/>
    <w:rsid w:val="00D434D9"/>
    <w:rsid w:val="00D438A6"/>
    <w:rsid w:val="00D43A27"/>
    <w:rsid w:val="00D43FB9"/>
    <w:rsid w:val="00D43FC8"/>
    <w:rsid w:val="00D442DC"/>
    <w:rsid w:val="00D445B1"/>
    <w:rsid w:val="00D44DE3"/>
    <w:rsid w:val="00D464D8"/>
    <w:rsid w:val="00D465FB"/>
    <w:rsid w:val="00D4688F"/>
    <w:rsid w:val="00D46F1E"/>
    <w:rsid w:val="00D4706E"/>
    <w:rsid w:val="00D47612"/>
    <w:rsid w:val="00D5044E"/>
    <w:rsid w:val="00D508E8"/>
    <w:rsid w:val="00D51424"/>
    <w:rsid w:val="00D516F3"/>
    <w:rsid w:val="00D51C5F"/>
    <w:rsid w:val="00D51E6E"/>
    <w:rsid w:val="00D5233B"/>
    <w:rsid w:val="00D52753"/>
    <w:rsid w:val="00D5323E"/>
    <w:rsid w:val="00D53B04"/>
    <w:rsid w:val="00D57278"/>
    <w:rsid w:val="00D57789"/>
    <w:rsid w:val="00D578B8"/>
    <w:rsid w:val="00D57A49"/>
    <w:rsid w:val="00D604D2"/>
    <w:rsid w:val="00D606A4"/>
    <w:rsid w:val="00D61778"/>
    <w:rsid w:val="00D61913"/>
    <w:rsid w:val="00D61972"/>
    <w:rsid w:val="00D61A38"/>
    <w:rsid w:val="00D62303"/>
    <w:rsid w:val="00D6255D"/>
    <w:rsid w:val="00D64161"/>
    <w:rsid w:val="00D64BDB"/>
    <w:rsid w:val="00D65715"/>
    <w:rsid w:val="00D65952"/>
    <w:rsid w:val="00D65C7D"/>
    <w:rsid w:val="00D66985"/>
    <w:rsid w:val="00D66F5F"/>
    <w:rsid w:val="00D670D9"/>
    <w:rsid w:val="00D67701"/>
    <w:rsid w:val="00D67C6E"/>
    <w:rsid w:val="00D70B90"/>
    <w:rsid w:val="00D716EC"/>
    <w:rsid w:val="00D719CB"/>
    <w:rsid w:val="00D721E3"/>
    <w:rsid w:val="00D721E7"/>
    <w:rsid w:val="00D7248A"/>
    <w:rsid w:val="00D73191"/>
    <w:rsid w:val="00D736DF"/>
    <w:rsid w:val="00D73E77"/>
    <w:rsid w:val="00D743E0"/>
    <w:rsid w:val="00D74458"/>
    <w:rsid w:val="00D74B3F"/>
    <w:rsid w:val="00D74CAB"/>
    <w:rsid w:val="00D75C0D"/>
    <w:rsid w:val="00D772ED"/>
    <w:rsid w:val="00D7754F"/>
    <w:rsid w:val="00D7769F"/>
    <w:rsid w:val="00D77D77"/>
    <w:rsid w:val="00D77E81"/>
    <w:rsid w:val="00D80628"/>
    <w:rsid w:val="00D8196F"/>
    <w:rsid w:val="00D81ECC"/>
    <w:rsid w:val="00D82735"/>
    <w:rsid w:val="00D832AC"/>
    <w:rsid w:val="00D84CFB"/>
    <w:rsid w:val="00D85CB7"/>
    <w:rsid w:val="00D867C7"/>
    <w:rsid w:val="00D86844"/>
    <w:rsid w:val="00D86DFE"/>
    <w:rsid w:val="00D870D2"/>
    <w:rsid w:val="00D87BA3"/>
    <w:rsid w:val="00D87D87"/>
    <w:rsid w:val="00D90EDD"/>
    <w:rsid w:val="00D90F8B"/>
    <w:rsid w:val="00D919F6"/>
    <w:rsid w:val="00D91BCB"/>
    <w:rsid w:val="00D91E9A"/>
    <w:rsid w:val="00D9249C"/>
    <w:rsid w:val="00D9274A"/>
    <w:rsid w:val="00D933A9"/>
    <w:rsid w:val="00D9347A"/>
    <w:rsid w:val="00D93F7E"/>
    <w:rsid w:val="00D94E17"/>
    <w:rsid w:val="00D956EB"/>
    <w:rsid w:val="00D957B8"/>
    <w:rsid w:val="00D958F8"/>
    <w:rsid w:val="00D95A99"/>
    <w:rsid w:val="00D96CA6"/>
    <w:rsid w:val="00D97476"/>
    <w:rsid w:val="00D97A18"/>
    <w:rsid w:val="00DA014E"/>
    <w:rsid w:val="00DA0DE5"/>
    <w:rsid w:val="00DA1000"/>
    <w:rsid w:val="00DA154F"/>
    <w:rsid w:val="00DA1FE6"/>
    <w:rsid w:val="00DA1FFB"/>
    <w:rsid w:val="00DA26EE"/>
    <w:rsid w:val="00DA2B9C"/>
    <w:rsid w:val="00DA3850"/>
    <w:rsid w:val="00DA3DC7"/>
    <w:rsid w:val="00DA40B0"/>
    <w:rsid w:val="00DA46F2"/>
    <w:rsid w:val="00DA532C"/>
    <w:rsid w:val="00DA53DA"/>
    <w:rsid w:val="00DA545F"/>
    <w:rsid w:val="00DA5CFA"/>
    <w:rsid w:val="00DA6317"/>
    <w:rsid w:val="00DA7604"/>
    <w:rsid w:val="00DA7C9B"/>
    <w:rsid w:val="00DA7DEC"/>
    <w:rsid w:val="00DA7FDC"/>
    <w:rsid w:val="00DB07F9"/>
    <w:rsid w:val="00DB0AC5"/>
    <w:rsid w:val="00DB0BF9"/>
    <w:rsid w:val="00DB1088"/>
    <w:rsid w:val="00DB34A1"/>
    <w:rsid w:val="00DB3715"/>
    <w:rsid w:val="00DB4015"/>
    <w:rsid w:val="00DB53FD"/>
    <w:rsid w:val="00DB54AE"/>
    <w:rsid w:val="00DB5993"/>
    <w:rsid w:val="00DB6467"/>
    <w:rsid w:val="00DB6CD5"/>
    <w:rsid w:val="00DB7842"/>
    <w:rsid w:val="00DB7AB2"/>
    <w:rsid w:val="00DC055D"/>
    <w:rsid w:val="00DC0E39"/>
    <w:rsid w:val="00DC0E81"/>
    <w:rsid w:val="00DC1D1B"/>
    <w:rsid w:val="00DC2B85"/>
    <w:rsid w:val="00DC3259"/>
    <w:rsid w:val="00DC34F1"/>
    <w:rsid w:val="00DC4795"/>
    <w:rsid w:val="00DC4B5A"/>
    <w:rsid w:val="00DC5128"/>
    <w:rsid w:val="00DC55A0"/>
    <w:rsid w:val="00DC7085"/>
    <w:rsid w:val="00DC75FF"/>
    <w:rsid w:val="00DC7A14"/>
    <w:rsid w:val="00DD1D9B"/>
    <w:rsid w:val="00DD265B"/>
    <w:rsid w:val="00DD268C"/>
    <w:rsid w:val="00DD29FE"/>
    <w:rsid w:val="00DD35E0"/>
    <w:rsid w:val="00DD3995"/>
    <w:rsid w:val="00DD3F73"/>
    <w:rsid w:val="00DD44DE"/>
    <w:rsid w:val="00DD46D7"/>
    <w:rsid w:val="00DD4966"/>
    <w:rsid w:val="00DD4EB9"/>
    <w:rsid w:val="00DD4F21"/>
    <w:rsid w:val="00DD52F0"/>
    <w:rsid w:val="00DD5451"/>
    <w:rsid w:val="00DD56DB"/>
    <w:rsid w:val="00DD5AEE"/>
    <w:rsid w:val="00DD5D7E"/>
    <w:rsid w:val="00DD6146"/>
    <w:rsid w:val="00DD6192"/>
    <w:rsid w:val="00DE0C5F"/>
    <w:rsid w:val="00DE151A"/>
    <w:rsid w:val="00DE1ABF"/>
    <w:rsid w:val="00DE3181"/>
    <w:rsid w:val="00DE3D5A"/>
    <w:rsid w:val="00DE4711"/>
    <w:rsid w:val="00DE6079"/>
    <w:rsid w:val="00DE64A8"/>
    <w:rsid w:val="00DE68A9"/>
    <w:rsid w:val="00DE6987"/>
    <w:rsid w:val="00DE6B88"/>
    <w:rsid w:val="00DE761A"/>
    <w:rsid w:val="00DE7965"/>
    <w:rsid w:val="00DE7B59"/>
    <w:rsid w:val="00DF066D"/>
    <w:rsid w:val="00DF0B4D"/>
    <w:rsid w:val="00DF12D2"/>
    <w:rsid w:val="00DF14BB"/>
    <w:rsid w:val="00DF17B5"/>
    <w:rsid w:val="00DF244D"/>
    <w:rsid w:val="00DF25BF"/>
    <w:rsid w:val="00DF2D61"/>
    <w:rsid w:val="00DF3001"/>
    <w:rsid w:val="00DF30C4"/>
    <w:rsid w:val="00DF41E7"/>
    <w:rsid w:val="00DF46D3"/>
    <w:rsid w:val="00DF54E9"/>
    <w:rsid w:val="00DF5AB4"/>
    <w:rsid w:val="00DF6091"/>
    <w:rsid w:val="00DF60B0"/>
    <w:rsid w:val="00DF6CA7"/>
    <w:rsid w:val="00DF6D7A"/>
    <w:rsid w:val="00DF742B"/>
    <w:rsid w:val="00DF760B"/>
    <w:rsid w:val="00E00470"/>
    <w:rsid w:val="00E0048E"/>
    <w:rsid w:val="00E00DD2"/>
    <w:rsid w:val="00E0152C"/>
    <w:rsid w:val="00E01EE1"/>
    <w:rsid w:val="00E0417D"/>
    <w:rsid w:val="00E04D8D"/>
    <w:rsid w:val="00E054C7"/>
    <w:rsid w:val="00E0555D"/>
    <w:rsid w:val="00E05B94"/>
    <w:rsid w:val="00E0656B"/>
    <w:rsid w:val="00E06AA5"/>
    <w:rsid w:val="00E0717C"/>
    <w:rsid w:val="00E07385"/>
    <w:rsid w:val="00E074D3"/>
    <w:rsid w:val="00E10E2E"/>
    <w:rsid w:val="00E10F7B"/>
    <w:rsid w:val="00E11BF7"/>
    <w:rsid w:val="00E11E53"/>
    <w:rsid w:val="00E124DA"/>
    <w:rsid w:val="00E12D33"/>
    <w:rsid w:val="00E130DC"/>
    <w:rsid w:val="00E1314B"/>
    <w:rsid w:val="00E14A32"/>
    <w:rsid w:val="00E14FDC"/>
    <w:rsid w:val="00E150DB"/>
    <w:rsid w:val="00E1547F"/>
    <w:rsid w:val="00E155DE"/>
    <w:rsid w:val="00E15717"/>
    <w:rsid w:val="00E15B3A"/>
    <w:rsid w:val="00E15CEC"/>
    <w:rsid w:val="00E165F7"/>
    <w:rsid w:val="00E16693"/>
    <w:rsid w:val="00E16A0C"/>
    <w:rsid w:val="00E16A31"/>
    <w:rsid w:val="00E17CFD"/>
    <w:rsid w:val="00E20210"/>
    <w:rsid w:val="00E20C6B"/>
    <w:rsid w:val="00E20DE3"/>
    <w:rsid w:val="00E21727"/>
    <w:rsid w:val="00E21B6D"/>
    <w:rsid w:val="00E21F75"/>
    <w:rsid w:val="00E2208B"/>
    <w:rsid w:val="00E22AE5"/>
    <w:rsid w:val="00E2306E"/>
    <w:rsid w:val="00E23296"/>
    <w:rsid w:val="00E238D9"/>
    <w:rsid w:val="00E239BE"/>
    <w:rsid w:val="00E23C3E"/>
    <w:rsid w:val="00E24BE3"/>
    <w:rsid w:val="00E30A73"/>
    <w:rsid w:val="00E31145"/>
    <w:rsid w:val="00E32BEA"/>
    <w:rsid w:val="00E32C90"/>
    <w:rsid w:val="00E3309F"/>
    <w:rsid w:val="00E340A7"/>
    <w:rsid w:val="00E349AA"/>
    <w:rsid w:val="00E34B0E"/>
    <w:rsid w:val="00E356B9"/>
    <w:rsid w:val="00E35CB3"/>
    <w:rsid w:val="00E36969"/>
    <w:rsid w:val="00E36E3E"/>
    <w:rsid w:val="00E36F22"/>
    <w:rsid w:val="00E374D3"/>
    <w:rsid w:val="00E37A5A"/>
    <w:rsid w:val="00E37AD6"/>
    <w:rsid w:val="00E409BF"/>
    <w:rsid w:val="00E40C7B"/>
    <w:rsid w:val="00E41632"/>
    <w:rsid w:val="00E417F3"/>
    <w:rsid w:val="00E42189"/>
    <w:rsid w:val="00E450F3"/>
    <w:rsid w:val="00E4529B"/>
    <w:rsid w:val="00E45421"/>
    <w:rsid w:val="00E45743"/>
    <w:rsid w:val="00E4680A"/>
    <w:rsid w:val="00E46FBD"/>
    <w:rsid w:val="00E46FF0"/>
    <w:rsid w:val="00E475DD"/>
    <w:rsid w:val="00E476C2"/>
    <w:rsid w:val="00E476FE"/>
    <w:rsid w:val="00E4789D"/>
    <w:rsid w:val="00E47B6C"/>
    <w:rsid w:val="00E501FF"/>
    <w:rsid w:val="00E515BC"/>
    <w:rsid w:val="00E51BFD"/>
    <w:rsid w:val="00E52209"/>
    <w:rsid w:val="00E52A2A"/>
    <w:rsid w:val="00E52AFF"/>
    <w:rsid w:val="00E52C6F"/>
    <w:rsid w:val="00E530D9"/>
    <w:rsid w:val="00E53761"/>
    <w:rsid w:val="00E5552A"/>
    <w:rsid w:val="00E56061"/>
    <w:rsid w:val="00E56140"/>
    <w:rsid w:val="00E56323"/>
    <w:rsid w:val="00E566F6"/>
    <w:rsid w:val="00E576AE"/>
    <w:rsid w:val="00E57FE4"/>
    <w:rsid w:val="00E608B2"/>
    <w:rsid w:val="00E60DBF"/>
    <w:rsid w:val="00E632A1"/>
    <w:rsid w:val="00E63FC1"/>
    <w:rsid w:val="00E6488B"/>
    <w:rsid w:val="00E651DF"/>
    <w:rsid w:val="00E653A5"/>
    <w:rsid w:val="00E656FF"/>
    <w:rsid w:val="00E6648D"/>
    <w:rsid w:val="00E66869"/>
    <w:rsid w:val="00E67A75"/>
    <w:rsid w:val="00E67FF3"/>
    <w:rsid w:val="00E701C4"/>
    <w:rsid w:val="00E72C0A"/>
    <w:rsid w:val="00E72DD3"/>
    <w:rsid w:val="00E73518"/>
    <w:rsid w:val="00E73A96"/>
    <w:rsid w:val="00E7419F"/>
    <w:rsid w:val="00E74543"/>
    <w:rsid w:val="00E7477B"/>
    <w:rsid w:val="00E75796"/>
    <w:rsid w:val="00E75F20"/>
    <w:rsid w:val="00E76054"/>
    <w:rsid w:val="00E76190"/>
    <w:rsid w:val="00E76ACE"/>
    <w:rsid w:val="00E77088"/>
    <w:rsid w:val="00E77DE0"/>
    <w:rsid w:val="00E80D76"/>
    <w:rsid w:val="00E81EE3"/>
    <w:rsid w:val="00E821A4"/>
    <w:rsid w:val="00E8250B"/>
    <w:rsid w:val="00E829FF"/>
    <w:rsid w:val="00E82F16"/>
    <w:rsid w:val="00E82FC9"/>
    <w:rsid w:val="00E832FF"/>
    <w:rsid w:val="00E8372B"/>
    <w:rsid w:val="00E8378D"/>
    <w:rsid w:val="00E83888"/>
    <w:rsid w:val="00E84184"/>
    <w:rsid w:val="00E8494E"/>
    <w:rsid w:val="00E851A5"/>
    <w:rsid w:val="00E86987"/>
    <w:rsid w:val="00E86B6C"/>
    <w:rsid w:val="00E87829"/>
    <w:rsid w:val="00E91CAA"/>
    <w:rsid w:val="00E925FA"/>
    <w:rsid w:val="00E930CC"/>
    <w:rsid w:val="00E9363B"/>
    <w:rsid w:val="00E941F5"/>
    <w:rsid w:val="00E9448B"/>
    <w:rsid w:val="00E94676"/>
    <w:rsid w:val="00E94D4A"/>
    <w:rsid w:val="00E96130"/>
    <w:rsid w:val="00E962AA"/>
    <w:rsid w:val="00E970D2"/>
    <w:rsid w:val="00E976CF"/>
    <w:rsid w:val="00E97BEC"/>
    <w:rsid w:val="00E97C11"/>
    <w:rsid w:val="00E97C59"/>
    <w:rsid w:val="00EA0607"/>
    <w:rsid w:val="00EA06B0"/>
    <w:rsid w:val="00EA0AA0"/>
    <w:rsid w:val="00EA1252"/>
    <w:rsid w:val="00EA228E"/>
    <w:rsid w:val="00EA2656"/>
    <w:rsid w:val="00EA2814"/>
    <w:rsid w:val="00EA37E7"/>
    <w:rsid w:val="00EA3A31"/>
    <w:rsid w:val="00EA3B6E"/>
    <w:rsid w:val="00EA3E4E"/>
    <w:rsid w:val="00EA3FDB"/>
    <w:rsid w:val="00EA4459"/>
    <w:rsid w:val="00EA44B5"/>
    <w:rsid w:val="00EA4ED8"/>
    <w:rsid w:val="00EA675B"/>
    <w:rsid w:val="00EA67DF"/>
    <w:rsid w:val="00EA7908"/>
    <w:rsid w:val="00EA7C8E"/>
    <w:rsid w:val="00EB06CF"/>
    <w:rsid w:val="00EB0877"/>
    <w:rsid w:val="00EB0ECA"/>
    <w:rsid w:val="00EB1B3B"/>
    <w:rsid w:val="00EB20F4"/>
    <w:rsid w:val="00EB259A"/>
    <w:rsid w:val="00EB3083"/>
    <w:rsid w:val="00EB30A2"/>
    <w:rsid w:val="00EB3F52"/>
    <w:rsid w:val="00EB51A3"/>
    <w:rsid w:val="00EB5698"/>
    <w:rsid w:val="00EB5FD1"/>
    <w:rsid w:val="00EB642A"/>
    <w:rsid w:val="00EB65E6"/>
    <w:rsid w:val="00EB6D94"/>
    <w:rsid w:val="00EB74AB"/>
    <w:rsid w:val="00EC03F3"/>
    <w:rsid w:val="00EC1EFD"/>
    <w:rsid w:val="00EC23DF"/>
    <w:rsid w:val="00EC2895"/>
    <w:rsid w:val="00EC3234"/>
    <w:rsid w:val="00EC3968"/>
    <w:rsid w:val="00EC39A6"/>
    <w:rsid w:val="00EC3F1B"/>
    <w:rsid w:val="00EC411D"/>
    <w:rsid w:val="00EC4360"/>
    <w:rsid w:val="00EC51F1"/>
    <w:rsid w:val="00EC557E"/>
    <w:rsid w:val="00EC5873"/>
    <w:rsid w:val="00EC7076"/>
    <w:rsid w:val="00EC7465"/>
    <w:rsid w:val="00EC7766"/>
    <w:rsid w:val="00EC7F4A"/>
    <w:rsid w:val="00ED002D"/>
    <w:rsid w:val="00ED1039"/>
    <w:rsid w:val="00ED1365"/>
    <w:rsid w:val="00ED155F"/>
    <w:rsid w:val="00ED1B0E"/>
    <w:rsid w:val="00ED1FDE"/>
    <w:rsid w:val="00ED23CE"/>
    <w:rsid w:val="00ED345E"/>
    <w:rsid w:val="00ED373A"/>
    <w:rsid w:val="00ED3ACA"/>
    <w:rsid w:val="00ED3BC6"/>
    <w:rsid w:val="00ED538A"/>
    <w:rsid w:val="00ED6CB8"/>
    <w:rsid w:val="00ED6FBF"/>
    <w:rsid w:val="00EE0205"/>
    <w:rsid w:val="00EE1EB7"/>
    <w:rsid w:val="00EE2560"/>
    <w:rsid w:val="00EE275B"/>
    <w:rsid w:val="00EE2B1C"/>
    <w:rsid w:val="00EE33C9"/>
    <w:rsid w:val="00EE3461"/>
    <w:rsid w:val="00EE3500"/>
    <w:rsid w:val="00EE3D70"/>
    <w:rsid w:val="00EE3DF9"/>
    <w:rsid w:val="00EE42E8"/>
    <w:rsid w:val="00EE463A"/>
    <w:rsid w:val="00EE4827"/>
    <w:rsid w:val="00EE4BCF"/>
    <w:rsid w:val="00EE6837"/>
    <w:rsid w:val="00EE6C1E"/>
    <w:rsid w:val="00EE79E6"/>
    <w:rsid w:val="00EE7BA1"/>
    <w:rsid w:val="00EF027F"/>
    <w:rsid w:val="00EF05D9"/>
    <w:rsid w:val="00EF15D8"/>
    <w:rsid w:val="00EF15E6"/>
    <w:rsid w:val="00EF1C30"/>
    <w:rsid w:val="00EF1CE9"/>
    <w:rsid w:val="00EF27DA"/>
    <w:rsid w:val="00EF2920"/>
    <w:rsid w:val="00EF37B8"/>
    <w:rsid w:val="00EF3DB3"/>
    <w:rsid w:val="00EF486E"/>
    <w:rsid w:val="00EF5AAE"/>
    <w:rsid w:val="00EF6117"/>
    <w:rsid w:val="00EF67D4"/>
    <w:rsid w:val="00EF6F3D"/>
    <w:rsid w:val="00EF7706"/>
    <w:rsid w:val="00F00753"/>
    <w:rsid w:val="00F009E4"/>
    <w:rsid w:val="00F010C0"/>
    <w:rsid w:val="00F01B76"/>
    <w:rsid w:val="00F01D50"/>
    <w:rsid w:val="00F02717"/>
    <w:rsid w:val="00F03978"/>
    <w:rsid w:val="00F03E88"/>
    <w:rsid w:val="00F04529"/>
    <w:rsid w:val="00F048CE"/>
    <w:rsid w:val="00F0496C"/>
    <w:rsid w:val="00F05393"/>
    <w:rsid w:val="00F05600"/>
    <w:rsid w:val="00F05DE8"/>
    <w:rsid w:val="00F0601A"/>
    <w:rsid w:val="00F066C8"/>
    <w:rsid w:val="00F07190"/>
    <w:rsid w:val="00F07264"/>
    <w:rsid w:val="00F074C1"/>
    <w:rsid w:val="00F07587"/>
    <w:rsid w:val="00F075B8"/>
    <w:rsid w:val="00F079E7"/>
    <w:rsid w:val="00F07BE0"/>
    <w:rsid w:val="00F107EB"/>
    <w:rsid w:val="00F10B8B"/>
    <w:rsid w:val="00F10DC6"/>
    <w:rsid w:val="00F11D95"/>
    <w:rsid w:val="00F12A8E"/>
    <w:rsid w:val="00F13AA6"/>
    <w:rsid w:val="00F1434D"/>
    <w:rsid w:val="00F150C8"/>
    <w:rsid w:val="00F155DC"/>
    <w:rsid w:val="00F1611A"/>
    <w:rsid w:val="00F16ABE"/>
    <w:rsid w:val="00F16FFD"/>
    <w:rsid w:val="00F205DB"/>
    <w:rsid w:val="00F20D89"/>
    <w:rsid w:val="00F21B2B"/>
    <w:rsid w:val="00F23088"/>
    <w:rsid w:val="00F23099"/>
    <w:rsid w:val="00F233D2"/>
    <w:rsid w:val="00F23764"/>
    <w:rsid w:val="00F2486A"/>
    <w:rsid w:val="00F24B05"/>
    <w:rsid w:val="00F259F1"/>
    <w:rsid w:val="00F2718A"/>
    <w:rsid w:val="00F27EE8"/>
    <w:rsid w:val="00F301AE"/>
    <w:rsid w:val="00F30459"/>
    <w:rsid w:val="00F306C9"/>
    <w:rsid w:val="00F30CBE"/>
    <w:rsid w:val="00F30CE7"/>
    <w:rsid w:val="00F3100E"/>
    <w:rsid w:val="00F312F5"/>
    <w:rsid w:val="00F322FE"/>
    <w:rsid w:val="00F3230F"/>
    <w:rsid w:val="00F326DA"/>
    <w:rsid w:val="00F32BE4"/>
    <w:rsid w:val="00F33137"/>
    <w:rsid w:val="00F33820"/>
    <w:rsid w:val="00F340A8"/>
    <w:rsid w:val="00F344CB"/>
    <w:rsid w:val="00F349E5"/>
    <w:rsid w:val="00F34BC4"/>
    <w:rsid w:val="00F35625"/>
    <w:rsid w:val="00F36D33"/>
    <w:rsid w:val="00F37975"/>
    <w:rsid w:val="00F410FE"/>
    <w:rsid w:val="00F414FD"/>
    <w:rsid w:val="00F4155E"/>
    <w:rsid w:val="00F41B03"/>
    <w:rsid w:val="00F421FF"/>
    <w:rsid w:val="00F423FE"/>
    <w:rsid w:val="00F42E83"/>
    <w:rsid w:val="00F42EFB"/>
    <w:rsid w:val="00F436C6"/>
    <w:rsid w:val="00F439AA"/>
    <w:rsid w:val="00F43F0B"/>
    <w:rsid w:val="00F449DC"/>
    <w:rsid w:val="00F44B18"/>
    <w:rsid w:val="00F45232"/>
    <w:rsid w:val="00F45594"/>
    <w:rsid w:val="00F460F9"/>
    <w:rsid w:val="00F46451"/>
    <w:rsid w:val="00F47347"/>
    <w:rsid w:val="00F47370"/>
    <w:rsid w:val="00F5006A"/>
    <w:rsid w:val="00F5025F"/>
    <w:rsid w:val="00F5041B"/>
    <w:rsid w:val="00F5075A"/>
    <w:rsid w:val="00F50A22"/>
    <w:rsid w:val="00F50CCF"/>
    <w:rsid w:val="00F50D0A"/>
    <w:rsid w:val="00F50EC7"/>
    <w:rsid w:val="00F512D4"/>
    <w:rsid w:val="00F51F7E"/>
    <w:rsid w:val="00F528A2"/>
    <w:rsid w:val="00F53DB6"/>
    <w:rsid w:val="00F5416F"/>
    <w:rsid w:val="00F54F09"/>
    <w:rsid w:val="00F5505A"/>
    <w:rsid w:val="00F55D32"/>
    <w:rsid w:val="00F55F97"/>
    <w:rsid w:val="00F568E1"/>
    <w:rsid w:val="00F57097"/>
    <w:rsid w:val="00F5762F"/>
    <w:rsid w:val="00F601D7"/>
    <w:rsid w:val="00F60C4A"/>
    <w:rsid w:val="00F612D3"/>
    <w:rsid w:val="00F612FC"/>
    <w:rsid w:val="00F61942"/>
    <w:rsid w:val="00F61D61"/>
    <w:rsid w:val="00F61E95"/>
    <w:rsid w:val="00F623F8"/>
    <w:rsid w:val="00F62E10"/>
    <w:rsid w:val="00F630DE"/>
    <w:rsid w:val="00F639FE"/>
    <w:rsid w:val="00F63D3E"/>
    <w:rsid w:val="00F661BD"/>
    <w:rsid w:val="00F663C2"/>
    <w:rsid w:val="00F665AD"/>
    <w:rsid w:val="00F66FB3"/>
    <w:rsid w:val="00F679DE"/>
    <w:rsid w:val="00F70063"/>
    <w:rsid w:val="00F70725"/>
    <w:rsid w:val="00F71220"/>
    <w:rsid w:val="00F71792"/>
    <w:rsid w:val="00F7210D"/>
    <w:rsid w:val="00F72216"/>
    <w:rsid w:val="00F726F4"/>
    <w:rsid w:val="00F730FB"/>
    <w:rsid w:val="00F73337"/>
    <w:rsid w:val="00F73FB3"/>
    <w:rsid w:val="00F76135"/>
    <w:rsid w:val="00F77696"/>
    <w:rsid w:val="00F81492"/>
    <w:rsid w:val="00F8198B"/>
    <w:rsid w:val="00F81D24"/>
    <w:rsid w:val="00F81FDF"/>
    <w:rsid w:val="00F822FC"/>
    <w:rsid w:val="00F82AB0"/>
    <w:rsid w:val="00F82BE8"/>
    <w:rsid w:val="00F82C43"/>
    <w:rsid w:val="00F82CD4"/>
    <w:rsid w:val="00F83329"/>
    <w:rsid w:val="00F8564B"/>
    <w:rsid w:val="00F8580C"/>
    <w:rsid w:val="00F85FCC"/>
    <w:rsid w:val="00F86DD1"/>
    <w:rsid w:val="00F86EA7"/>
    <w:rsid w:val="00F9040F"/>
    <w:rsid w:val="00F9067E"/>
    <w:rsid w:val="00F90753"/>
    <w:rsid w:val="00F9084A"/>
    <w:rsid w:val="00F90B7C"/>
    <w:rsid w:val="00F91609"/>
    <w:rsid w:val="00F9275E"/>
    <w:rsid w:val="00F92A6E"/>
    <w:rsid w:val="00F9344F"/>
    <w:rsid w:val="00F93652"/>
    <w:rsid w:val="00F938BB"/>
    <w:rsid w:val="00F94773"/>
    <w:rsid w:val="00F9516A"/>
    <w:rsid w:val="00F956C8"/>
    <w:rsid w:val="00F95E57"/>
    <w:rsid w:val="00F96993"/>
    <w:rsid w:val="00F973D4"/>
    <w:rsid w:val="00F97A30"/>
    <w:rsid w:val="00FA08A0"/>
    <w:rsid w:val="00FA0DE1"/>
    <w:rsid w:val="00FA1DAC"/>
    <w:rsid w:val="00FA1E45"/>
    <w:rsid w:val="00FA239E"/>
    <w:rsid w:val="00FA254C"/>
    <w:rsid w:val="00FA26A0"/>
    <w:rsid w:val="00FA2FA2"/>
    <w:rsid w:val="00FA32A4"/>
    <w:rsid w:val="00FA3747"/>
    <w:rsid w:val="00FA3BA4"/>
    <w:rsid w:val="00FA3F4F"/>
    <w:rsid w:val="00FA44C3"/>
    <w:rsid w:val="00FA5D98"/>
    <w:rsid w:val="00FA69E4"/>
    <w:rsid w:val="00FA6DF7"/>
    <w:rsid w:val="00FA715F"/>
    <w:rsid w:val="00FA72AB"/>
    <w:rsid w:val="00FA7347"/>
    <w:rsid w:val="00FA758A"/>
    <w:rsid w:val="00FA7690"/>
    <w:rsid w:val="00FA7761"/>
    <w:rsid w:val="00FB0088"/>
    <w:rsid w:val="00FB049B"/>
    <w:rsid w:val="00FB0ADA"/>
    <w:rsid w:val="00FB1E01"/>
    <w:rsid w:val="00FB2471"/>
    <w:rsid w:val="00FB27BD"/>
    <w:rsid w:val="00FB3073"/>
    <w:rsid w:val="00FB43C3"/>
    <w:rsid w:val="00FB5D23"/>
    <w:rsid w:val="00FB63DD"/>
    <w:rsid w:val="00FB69E3"/>
    <w:rsid w:val="00FB6F9A"/>
    <w:rsid w:val="00FB7603"/>
    <w:rsid w:val="00FB794D"/>
    <w:rsid w:val="00FB7F83"/>
    <w:rsid w:val="00FC0231"/>
    <w:rsid w:val="00FC0BEE"/>
    <w:rsid w:val="00FC0CCF"/>
    <w:rsid w:val="00FC126F"/>
    <w:rsid w:val="00FC18E4"/>
    <w:rsid w:val="00FC1A68"/>
    <w:rsid w:val="00FC1FA3"/>
    <w:rsid w:val="00FC258E"/>
    <w:rsid w:val="00FC3143"/>
    <w:rsid w:val="00FC3238"/>
    <w:rsid w:val="00FC33D2"/>
    <w:rsid w:val="00FC3A3D"/>
    <w:rsid w:val="00FC3DB1"/>
    <w:rsid w:val="00FC3EF6"/>
    <w:rsid w:val="00FC4B8E"/>
    <w:rsid w:val="00FC6517"/>
    <w:rsid w:val="00FC718F"/>
    <w:rsid w:val="00FC757A"/>
    <w:rsid w:val="00FC778F"/>
    <w:rsid w:val="00FD005D"/>
    <w:rsid w:val="00FD0910"/>
    <w:rsid w:val="00FD0B24"/>
    <w:rsid w:val="00FD1605"/>
    <w:rsid w:val="00FD23B2"/>
    <w:rsid w:val="00FD31EF"/>
    <w:rsid w:val="00FD324E"/>
    <w:rsid w:val="00FD35F4"/>
    <w:rsid w:val="00FD3C0D"/>
    <w:rsid w:val="00FD3F4D"/>
    <w:rsid w:val="00FD4667"/>
    <w:rsid w:val="00FD50E1"/>
    <w:rsid w:val="00FD54E4"/>
    <w:rsid w:val="00FD5592"/>
    <w:rsid w:val="00FD5733"/>
    <w:rsid w:val="00FD5F1B"/>
    <w:rsid w:val="00FD6DEA"/>
    <w:rsid w:val="00FD7918"/>
    <w:rsid w:val="00FD7EFC"/>
    <w:rsid w:val="00FE061F"/>
    <w:rsid w:val="00FE0701"/>
    <w:rsid w:val="00FE0A14"/>
    <w:rsid w:val="00FE1C48"/>
    <w:rsid w:val="00FE1D1D"/>
    <w:rsid w:val="00FE211D"/>
    <w:rsid w:val="00FE2131"/>
    <w:rsid w:val="00FE35CB"/>
    <w:rsid w:val="00FE4194"/>
    <w:rsid w:val="00FE4402"/>
    <w:rsid w:val="00FE4949"/>
    <w:rsid w:val="00FE53FF"/>
    <w:rsid w:val="00FE5E29"/>
    <w:rsid w:val="00FE67F5"/>
    <w:rsid w:val="00FE6FB6"/>
    <w:rsid w:val="00FE7179"/>
    <w:rsid w:val="00FE761A"/>
    <w:rsid w:val="00FF04A0"/>
    <w:rsid w:val="00FF0D0C"/>
    <w:rsid w:val="00FF1414"/>
    <w:rsid w:val="00FF25A8"/>
    <w:rsid w:val="00FF2987"/>
    <w:rsid w:val="00FF31DF"/>
    <w:rsid w:val="00FF35EF"/>
    <w:rsid w:val="00FF3F9D"/>
    <w:rsid w:val="00FF431F"/>
    <w:rsid w:val="00FF4E33"/>
    <w:rsid w:val="00FF504C"/>
    <w:rsid w:val="00FF5CB3"/>
    <w:rsid w:val="00FF7E7B"/>
    <w:rsid w:val="00FF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5B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qFormat/>
    <w:pPr>
      <w:keepNext/>
      <w:jc w:val="both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pPr>
      <w:keepNext/>
      <w:jc w:val="center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97298B"/>
    <w:rPr>
      <w:color w:val="800080"/>
      <w:u w:val="single"/>
    </w:rPr>
  </w:style>
  <w:style w:type="table" w:styleId="TableGrid">
    <w:name w:val="Table Grid"/>
    <w:basedOn w:val="TableNormal"/>
    <w:rsid w:val="00474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E832FF"/>
    <w:rPr>
      <w:b/>
      <w:sz w:val="24"/>
      <w:szCs w:val="24"/>
      <w:lang w:val="en-US" w:eastAsia="en-US" w:bidi="ar-SA"/>
    </w:rPr>
  </w:style>
  <w:style w:type="character" w:customStyle="1" w:styleId="Heading1Char">
    <w:name w:val="Heading 1 Char"/>
    <w:link w:val="Heading1"/>
    <w:rsid w:val="00E832FF"/>
    <w:rPr>
      <w:b/>
      <w:sz w:val="48"/>
      <w:szCs w:val="24"/>
      <w:lang w:val="en-US" w:eastAsia="en-US" w:bidi="ar-SA"/>
    </w:rPr>
  </w:style>
  <w:style w:type="paragraph" w:styleId="BodyText">
    <w:name w:val="Body Text"/>
    <w:basedOn w:val="Normal"/>
    <w:rsid w:val="00D74CAB"/>
    <w:pPr>
      <w:jc w:val="both"/>
    </w:pPr>
    <w:rPr>
      <w:rFonts w:ascii="Arial" w:hAnsi="Arial" w:cs="Arial"/>
    </w:rPr>
  </w:style>
  <w:style w:type="character" w:styleId="Hyperlink">
    <w:name w:val="Hyperlink"/>
    <w:rsid w:val="00F50CCF"/>
    <w:rPr>
      <w:color w:val="0000FF"/>
      <w:u w:val="single"/>
    </w:rPr>
  </w:style>
  <w:style w:type="character" w:customStyle="1" w:styleId="EmailStyle24">
    <w:name w:val="EmailStyle24"/>
    <w:semiHidden/>
    <w:rsid w:val="007F340D"/>
    <w:rPr>
      <w:rFonts w:ascii="Arial" w:hAnsi="Arial" w:cs="Arial" w:hint="default"/>
      <w:color w:val="auto"/>
      <w:sz w:val="20"/>
      <w:szCs w:val="20"/>
    </w:rPr>
  </w:style>
  <w:style w:type="character" w:customStyle="1" w:styleId="EmailStyle25">
    <w:name w:val="EmailStyle25"/>
    <w:semiHidden/>
    <w:rsid w:val="00C83978"/>
    <w:rPr>
      <w:rFonts w:ascii="Arial" w:hAnsi="Arial" w:cs="Arial"/>
      <w:color w:val="auto"/>
      <w:sz w:val="20"/>
      <w:szCs w:val="20"/>
    </w:rPr>
  </w:style>
  <w:style w:type="paragraph" w:styleId="ListBullet">
    <w:name w:val="List Bullet"/>
    <w:basedOn w:val="Normal"/>
    <w:rsid w:val="00C86E0B"/>
  </w:style>
  <w:style w:type="character" w:customStyle="1" w:styleId="Heading3Char">
    <w:name w:val="Heading 3 Char"/>
    <w:basedOn w:val="DefaultParagraphFont"/>
    <w:link w:val="Heading3"/>
    <w:rsid w:val="005A3FCE"/>
    <w:rPr>
      <w:b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45B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jc w:val="center"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qFormat/>
    <w:pPr>
      <w:keepNext/>
      <w:jc w:val="both"/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qFormat/>
    <w:pPr>
      <w:keepNext/>
      <w:jc w:val="center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FollowedHyperlink">
    <w:name w:val="FollowedHyperlink"/>
    <w:rsid w:val="0097298B"/>
    <w:rPr>
      <w:color w:val="800080"/>
      <w:u w:val="single"/>
    </w:rPr>
  </w:style>
  <w:style w:type="table" w:styleId="TableGrid">
    <w:name w:val="Table Grid"/>
    <w:basedOn w:val="TableNormal"/>
    <w:rsid w:val="00474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E832FF"/>
    <w:rPr>
      <w:b/>
      <w:sz w:val="24"/>
      <w:szCs w:val="24"/>
      <w:lang w:val="en-US" w:eastAsia="en-US" w:bidi="ar-SA"/>
    </w:rPr>
  </w:style>
  <w:style w:type="character" w:customStyle="1" w:styleId="Heading1Char">
    <w:name w:val="Heading 1 Char"/>
    <w:link w:val="Heading1"/>
    <w:rsid w:val="00E832FF"/>
    <w:rPr>
      <w:b/>
      <w:sz w:val="48"/>
      <w:szCs w:val="24"/>
      <w:lang w:val="en-US" w:eastAsia="en-US" w:bidi="ar-SA"/>
    </w:rPr>
  </w:style>
  <w:style w:type="paragraph" w:styleId="BodyText">
    <w:name w:val="Body Text"/>
    <w:basedOn w:val="Normal"/>
    <w:rsid w:val="00D74CAB"/>
    <w:pPr>
      <w:jc w:val="both"/>
    </w:pPr>
    <w:rPr>
      <w:rFonts w:ascii="Arial" w:hAnsi="Arial" w:cs="Arial"/>
    </w:rPr>
  </w:style>
  <w:style w:type="character" w:styleId="Hyperlink">
    <w:name w:val="Hyperlink"/>
    <w:rsid w:val="00F50CCF"/>
    <w:rPr>
      <w:color w:val="0000FF"/>
      <w:u w:val="single"/>
    </w:rPr>
  </w:style>
  <w:style w:type="character" w:customStyle="1" w:styleId="EmailStyle24">
    <w:name w:val="EmailStyle24"/>
    <w:semiHidden/>
    <w:rsid w:val="007F340D"/>
    <w:rPr>
      <w:rFonts w:ascii="Arial" w:hAnsi="Arial" w:cs="Arial" w:hint="default"/>
      <w:color w:val="auto"/>
      <w:sz w:val="20"/>
      <w:szCs w:val="20"/>
    </w:rPr>
  </w:style>
  <w:style w:type="character" w:customStyle="1" w:styleId="EmailStyle25">
    <w:name w:val="EmailStyle25"/>
    <w:semiHidden/>
    <w:rsid w:val="00C83978"/>
    <w:rPr>
      <w:rFonts w:ascii="Arial" w:hAnsi="Arial" w:cs="Arial"/>
      <w:color w:val="auto"/>
      <w:sz w:val="20"/>
      <w:szCs w:val="20"/>
    </w:rPr>
  </w:style>
  <w:style w:type="paragraph" w:styleId="ListBullet">
    <w:name w:val="List Bullet"/>
    <w:basedOn w:val="Normal"/>
    <w:rsid w:val="00C86E0B"/>
  </w:style>
  <w:style w:type="character" w:customStyle="1" w:styleId="Heading3Char">
    <w:name w:val="Heading 3 Char"/>
    <w:basedOn w:val="DefaultParagraphFont"/>
    <w:link w:val="Heading3"/>
    <w:rsid w:val="005A3FCE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ctive_Projects\Sandshark\Manual-RevA\Checklists\Daily%20Ops%20Repor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0DFD120B30974C97DAFF81772E9B72" ma:contentTypeVersion="0" ma:contentTypeDescription="Create a new document." ma:contentTypeScope="" ma:versionID="36c12f7b5111cb876140349eed351555">
  <xsd:schema xmlns:xsd="http://www.w3.org/2001/XMLSchema" xmlns:p="http://schemas.microsoft.com/office/2006/metadata/properties" targetNamespace="http://schemas.microsoft.com/office/2006/metadata/properties" ma:root="true" ma:fieldsID="f4d196f5c675f743c82a55ad494504e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591EB711-9219-4F03-9082-B4F74F8AE6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BC7E70-9A97-4197-82C6-2E9D69861C0F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ED0F045F-AE82-480C-A056-980F5B355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Daily Ops Report Template.dotx</Template>
  <TotalTime>267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BPAUV Dive Log Sheet</vt:lpstr>
    </vt:vector>
  </TitlesOfParts>
  <Company>Bluefin Robotics Corporation</Company>
  <LinksUpToDate>false</LinksUpToDate>
  <CharactersWithSpaces>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BPAUV Dive Log Sheet</dc:title>
  <dc:creator>Jen Murphy</dc:creator>
  <cp:lastModifiedBy>Murphy, Jennifer F.</cp:lastModifiedBy>
  <cp:revision>12</cp:revision>
  <cp:lastPrinted>2010-10-05T01:25:00Z</cp:lastPrinted>
  <dcterms:created xsi:type="dcterms:W3CDTF">2015-09-09T21:48:00Z</dcterms:created>
  <dcterms:modified xsi:type="dcterms:W3CDTF">2017-08-11T14:59:00Z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0x010100D10DFD120B30974C97DAFF81772E9B72</vt:lpwstr>
  </property>
</Properties>
</file>